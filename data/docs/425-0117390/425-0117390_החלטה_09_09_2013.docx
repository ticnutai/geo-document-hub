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A84" w:rsidRDefault="00797A84">
      <w:pPr>
        <w:pStyle w:val="magicstile"/>
        <w:rPr>
          <w:rtl/>
        </w:rPr>
      </w:pPr>
    </w:p>
    <w:p w:rsidR="00470157" w:rsidRDefault="00470157" w:rsidP="00470157">
      <w:pPr>
        <w:pStyle w:val="magic2"/>
        <w:rPr>
          <w:rtl/>
        </w:rPr>
      </w:pPr>
      <w:r>
        <w:rPr>
          <w:rtl/>
        </w:rPr>
        <w:t>מדינת ישראל</w:t>
      </w:r>
    </w:p>
    <w:p w:rsidR="00470157" w:rsidRDefault="00470157" w:rsidP="00470157">
      <w:pPr>
        <w:pStyle w:val="magic2"/>
        <w:rPr>
          <w:rtl/>
        </w:rPr>
      </w:pPr>
      <w:r>
        <w:rPr>
          <w:rtl/>
        </w:rPr>
        <w:t>משרד הפנים</w:t>
      </w:r>
    </w:p>
    <w:p w:rsidR="00470157" w:rsidRDefault="00470157" w:rsidP="00470157">
      <w:pPr>
        <w:pStyle w:val="magic2"/>
        <w:rPr>
          <w:rtl/>
        </w:rPr>
      </w:pPr>
    </w:p>
    <w:p w:rsidR="00470157" w:rsidRDefault="00470157" w:rsidP="00470157">
      <w:pPr>
        <w:pStyle w:val="magic2"/>
        <w:rPr>
          <w:rtl/>
        </w:rPr>
      </w:pPr>
      <w:r w:rsidRPr="003B6149">
        <w:rPr>
          <w:highlight w:val="yellow"/>
          <w:rtl/>
        </w:rPr>
        <w:t>ועדת המשנה הנקודתית</w:t>
      </w:r>
    </w:p>
    <w:p w:rsidR="00470157" w:rsidRDefault="00470157" w:rsidP="00470157">
      <w:pPr>
        <w:pStyle w:val="magic2"/>
        <w:rPr>
          <w:rtl/>
        </w:rPr>
      </w:pPr>
      <w:r>
        <w:rPr>
          <w:rtl/>
        </w:rPr>
        <w:t>הועדה המחוזית לתכנון ולבניה מחוז המרכז</w:t>
      </w:r>
    </w:p>
    <w:p w:rsidR="00470157" w:rsidRDefault="00470157" w:rsidP="00470157">
      <w:pPr>
        <w:pStyle w:val="magic2"/>
        <w:rPr>
          <w:rtl/>
        </w:rPr>
      </w:pPr>
    </w:p>
    <w:p w:rsidR="00470157" w:rsidRDefault="00470157" w:rsidP="00470157">
      <w:pPr>
        <w:pStyle w:val="magic2"/>
        <w:rPr>
          <w:rtl/>
        </w:rPr>
      </w:pPr>
    </w:p>
    <w:p w:rsidR="00470157" w:rsidRDefault="00470157" w:rsidP="00470157">
      <w:pPr>
        <w:pStyle w:val="magicbig"/>
        <w:rPr>
          <w:rtl/>
        </w:rPr>
      </w:pPr>
      <w:r>
        <w:rPr>
          <w:rtl/>
        </w:rPr>
        <w:t>סדר יום לישיבה מספר  2013014</w:t>
      </w:r>
    </w:p>
    <w:p w:rsidR="00470157" w:rsidRDefault="00470157" w:rsidP="00470157">
      <w:pPr>
        <w:pStyle w:val="magic2"/>
        <w:rPr>
          <w:rtl/>
        </w:rPr>
      </w:pPr>
    </w:p>
    <w:p w:rsidR="00470157" w:rsidRDefault="00470157" w:rsidP="00470157">
      <w:pPr>
        <w:pStyle w:val="magic2"/>
        <w:rPr>
          <w:rtl/>
        </w:rPr>
      </w:pPr>
    </w:p>
    <w:p w:rsidR="00470157" w:rsidRDefault="00470157" w:rsidP="00470157">
      <w:pPr>
        <w:pStyle w:val="magic2"/>
        <w:rPr>
          <w:rtl/>
        </w:rPr>
      </w:pPr>
      <w:r w:rsidRPr="003B6149">
        <w:rPr>
          <w:highlight w:val="yellow"/>
          <w:rtl/>
        </w:rPr>
        <w:t xml:space="preserve">תאריך הישיבה : יום שני   , ה'  תשרי  </w:t>
      </w:r>
      <w:proofErr w:type="spellStart"/>
      <w:r w:rsidRPr="003B6149">
        <w:rPr>
          <w:highlight w:val="yellow"/>
          <w:rtl/>
        </w:rPr>
        <w:t>תשעד</w:t>
      </w:r>
      <w:proofErr w:type="spellEnd"/>
      <w:r w:rsidRPr="003B6149">
        <w:rPr>
          <w:highlight w:val="yellow"/>
          <w:rtl/>
        </w:rPr>
        <w:t xml:space="preserve">  ,  09/09/2013</w:t>
      </w:r>
    </w:p>
    <w:p w:rsidR="00470157" w:rsidRDefault="00470157" w:rsidP="00470157">
      <w:pPr>
        <w:pStyle w:val="magic2"/>
        <w:rPr>
          <w:rtl/>
        </w:rPr>
      </w:pPr>
      <w:r>
        <w:rPr>
          <w:rtl/>
        </w:rPr>
        <w:t>סדר יום לישיבה מספר  2013014 מקום הישיבה : רחוב הרצל 91, רמלה</w:t>
      </w:r>
    </w:p>
    <w:p w:rsidR="00470157" w:rsidRDefault="00470157" w:rsidP="00470157">
      <w:pPr>
        <w:pStyle w:val="magicstile"/>
        <w:rPr>
          <w:rFonts w:hint="cs"/>
          <w:rtl/>
        </w:rPr>
      </w:pPr>
      <w:r>
        <w:rPr>
          <w:rtl/>
        </w:rPr>
        <w:br w:type="page"/>
      </w:r>
    </w:p>
    <w:p w:rsidR="003B6149" w:rsidRDefault="003B6149" w:rsidP="00470157">
      <w:pPr>
        <w:pStyle w:val="magicstile"/>
        <w:rPr>
          <w:rFonts w:hint="cs"/>
          <w:rtl/>
        </w:rPr>
      </w:pPr>
    </w:p>
    <w:p w:rsidR="003B6149" w:rsidRDefault="003B6149" w:rsidP="00470157">
      <w:pPr>
        <w:pStyle w:val="magicstile"/>
        <w:rPr>
          <w:rtl/>
        </w:rPr>
      </w:pPr>
    </w:p>
    <w:p w:rsidR="00470157" w:rsidRDefault="00470157" w:rsidP="00470157">
      <w:pPr>
        <w:pStyle w:val="magicstile"/>
        <w:rPr>
          <w:rtl/>
        </w:rPr>
      </w:pPr>
    </w:p>
    <w:p w:rsidR="00470157" w:rsidRDefault="00470157" w:rsidP="00470157">
      <w:pPr>
        <w:pStyle w:val="magicstile"/>
        <w:rPr>
          <w:rtl/>
        </w:rPr>
      </w:pPr>
      <w:r>
        <w:rPr>
          <w:u w:val="single"/>
          <w:rtl/>
        </w:rPr>
        <w:t>סדר יום לישיבת ועדת המשנה הנקודתית , ישיבה מספר 2013014</w:t>
      </w:r>
    </w:p>
    <w:p w:rsidR="00470157" w:rsidRDefault="00470157" w:rsidP="00470157">
      <w:pPr>
        <w:pStyle w:val="magicstile"/>
        <w:rPr>
          <w:rtl/>
        </w:rPr>
      </w:pPr>
      <w:r>
        <w:rPr>
          <w:rtl/>
        </w:rPr>
        <w:t xml:space="preserve">תאריך הישיבה:  יום שני , ה'  תשרי  </w:t>
      </w:r>
      <w:proofErr w:type="spellStart"/>
      <w:r>
        <w:rPr>
          <w:rtl/>
        </w:rPr>
        <w:t>תשעד</w:t>
      </w:r>
      <w:proofErr w:type="spellEnd"/>
      <w:r>
        <w:rPr>
          <w:rtl/>
        </w:rPr>
        <w:t xml:space="preserve">  ,  09/09/2013</w:t>
      </w:r>
    </w:p>
    <w:p w:rsidR="00470157" w:rsidRDefault="00470157" w:rsidP="00470157">
      <w:pPr>
        <w:pStyle w:val="magicstile"/>
        <w:tabs>
          <w:tab w:val="left" w:pos="1418"/>
        </w:tabs>
        <w:rPr>
          <w:rtl/>
        </w:rPr>
      </w:pPr>
      <w:r>
        <w:rPr>
          <w:rtl/>
        </w:rPr>
        <w:tab/>
        <w:t>ברחוב הרצל 91, רמלה</w:t>
      </w:r>
    </w:p>
    <w:p w:rsidR="00470157" w:rsidRDefault="00470157" w:rsidP="00470157">
      <w:pPr>
        <w:pStyle w:val="magicstile"/>
        <w:tabs>
          <w:tab w:val="left" w:pos="1418"/>
        </w:tabs>
        <w:rPr>
          <w:rtl/>
        </w:rPr>
      </w:pPr>
    </w:p>
    <w:tbl>
      <w:tblPr>
        <w:tblW w:w="107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3402"/>
        <w:gridCol w:w="1134"/>
        <w:gridCol w:w="1134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מטרת הדיון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ישוב</w:t>
            </w:r>
          </w:p>
        </w:tc>
        <w:tc>
          <w:tcPr>
            <w:tcW w:w="340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נושא</w:t>
            </w:r>
          </w:p>
        </w:tc>
        <w:tc>
          <w:tcPr>
            <w:tcW w:w="1134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שעה</w:t>
            </w:r>
          </w:p>
        </w:tc>
        <w:tc>
          <w:tcPr>
            <w:tcW w:w="1134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מספר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באישור פרוטוקול ישיבת הוועדה מיום 12.8.13.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Pr="00B756B8" w:rsidRDefault="003B6149" w:rsidP="003B6149">
            <w:pPr>
              <w:pStyle w:val="magicstile"/>
              <w:tabs>
                <w:tab w:val="left" w:pos="1418"/>
              </w:tabs>
              <w:rPr>
                <w:b/>
                <w:bCs/>
                <w:rtl/>
              </w:rPr>
            </w:pPr>
            <w:r w:rsidRPr="00B756B8">
              <w:rPr>
                <w:b/>
                <w:bCs/>
                <w:rtl/>
              </w:rPr>
              <w:t>אישור פרוטוקול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09:00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בבקשה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דיון פנימי.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>שד/ ש/ 696</w:t>
            </w:r>
            <w:r>
              <w:rPr>
                <w:rtl/>
              </w:rPr>
              <w:t>: דרך זמנית לצורך שלבי ביצוע - הפרדה מסילתית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09:05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2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רחובות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>414-0129122</w:t>
            </w:r>
            <w:r>
              <w:rPr>
                <w:rtl/>
              </w:rPr>
              <w:t xml:space="preserve"> </w:t>
            </w:r>
            <w:r w:rsidRPr="00E02BED">
              <w:rPr>
                <w:rFonts w:hint="cs"/>
                <w:b/>
                <w:bCs/>
                <w:rtl/>
              </w:rPr>
              <w:t>(</w:t>
            </w:r>
            <w:proofErr w:type="spellStart"/>
            <w:r w:rsidRPr="00E02BED">
              <w:rPr>
                <w:rFonts w:hint="cs"/>
                <w:b/>
                <w:bCs/>
                <w:rtl/>
              </w:rPr>
              <w:t>רח</w:t>
            </w:r>
            <w:proofErr w:type="spellEnd"/>
            <w:r w:rsidRPr="00E02BED">
              <w:rPr>
                <w:rFonts w:hint="cs"/>
                <w:b/>
                <w:bCs/>
                <w:rtl/>
              </w:rPr>
              <w:t>)</w:t>
            </w:r>
            <w:r w:rsidRPr="00E02BED">
              <w:rPr>
                <w:b/>
                <w:bCs/>
                <w:rtl/>
              </w:rPr>
              <w:t>: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רח</w:t>
            </w:r>
            <w:proofErr w:type="spellEnd"/>
            <w:r>
              <w:rPr>
                <w:rtl/>
              </w:rPr>
              <w:t>/7/152 - תחנת תדלוק ליד בית החולים קפלן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09:20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3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רחובות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>414-</w:t>
            </w:r>
            <w:r w:rsidRPr="00E02BED">
              <w:rPr>
                <w:b/>
                <w:bCs/>
                <w:rtl/>
              </w:rPr>
              <w:t xml:space="preserve">0129460 </w:t>
            </w:r>
            <w:r w:rsidRPr="00E02BED">
              <w:rPr>
                <w:rFonts w:hint="cs"/>
                <w:b/>
                <w:bCs/>
                <w:rtl/>
              </w:rPr>
              <w:t>(</w:t>
            </w:r>
            <w:proofErr w:type="spellStart"/>
            <w:r w:rsidRPr="00E02BED">
              <w:rPr>
                <w:rFonts w:hint="cs"/>
                <w:b/>
                <w:bCs/>
                <w:rtl/>
              </w:rPr>
              <w:t>רח</w:t>
            </w:r>
            <w:proofErr w:type="spellEnd"/>
            <w:r w:rsidRPr="00E02BED">
              <w:rPr>
                <w:rFonts w:hint="cs"/>
                <w:b/>
                <w:bCs/>
                <w:rtl/>
              </w:rPr>
              <w:t>)</w:t>
            </w:r>
            <w:r w:rsidRPr="00E02BED">
              <w:rPr>
                <w:b/>
                <w:bCs/>
                <w:rtl/>
              </w:rPr>
              <w:t>: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רח</w:t>
            </w:r>
            <w:proofErr w:type="spellEnd"/>
            <w:r>
              <w:rPr>
                <w:rtl/>
              </w:rPr>
              <w:t xml:space="preserve">/ 400/ 57 - </w:t>
            </w:r>
            <w:proofErr w:type="spellStart"/>
            <w:r>
              <w:rPr>
                <w:rtl/>
              </w:rPr>
              <w:t>סירני</w:t>
            </w:r>
            <w:proofErr w:type="spellEnd"/>
            <w:r>
              <w:rPr>
                <w:rtl/>
              </w:rPr>
              <w:t xml:space="preserve"> 30-32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09:45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4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רמות מאיר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>גז/ 12/ 24 :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הרחבת מושב רמות מאיר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10:10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כפר חב"ד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 xml:space="preserve">425-0117390 </w:t>
            </w:r>
            <w:r w:rsidRPr="00E02BED">
              <w:rPr>
                <w:rFonts w:hint="cs"/>
                <w:b/>
                <w:bCs/>
                <w:rtl/>
              </w:rPr>
              <w:t>(על)</w:t>
            </w:r>
            <w:r w:rsidRPr="00E02BED">
              <w:rPr>
                <w:b/>
                <w:bCs/>
                <w:rtl/>
              </w:rPr>
              <w:t>:</w:t>
            </w:r>
            <w:r>
              <w:rPr>
                <w:rtl/>
              </w:rPr>
              <w:t xml:space="preserve"> כפר חב"ד חלקה 97 בגוש 7196 שינוי זכויות בניה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11:10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באימוץ הליכי הפקדה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מודיעין-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מכבים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 xml:space="preserve">רעות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756B8">
              <w:rPr>
                <w:b/>
                <w:bCs/>
                <w:rtl/>
              </w:rPr>
              <w:t>420-0116657</w:t>
            </w:r>
            <w:r>
              <w:rPr>
                <w:rFonts w:hint="cs"/>
                <w:b/>
                <w:bCs/>
                <w:rtl/>
              </w:rPr>
              <w:t xml:space="preserve"> (מד):</w:t>
            </w:r>
            <w:r w:rsidRPr="00B756B8">
              <w:rPr>
                <w:b/>
                <w:bCs/>
                <w:rtl/>
              </w:rPr>
              <w:t xml:space="preserve"> </w:t>
            </w:r>
            <w:r>
              <w:rPr>
                <w:rtl/>
              </w:rPr>
              <w:t xml:space="preserve"> איחוד וחלוקה של מגרשים 284 ו 800 בהסכמה ללא שינויי שטחים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11:35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עפ"י סעיף 195(1) לחוק התכנון והבניה                                                                      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  <w:rPr>
                <w:rtl/>
              </w:rPr>
            </w:pPr>
            <w:r>
              <w:rPr>
                <w:rtl/>
              </w:rPr>
              <w:t>40/29/94 - עירית רמלה עם רשת דובדבן להקמת מעון יום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  <w:rPr>
                <w:rtl/>
              </w:rPr>
            </w:pPr>
            <w:r>
              <w:rPr>
                <w:rtl/>
              </w:rPr>
              <w:t xml:space="preserve">121/37/134 - עירית רחובות עם עמותת אגודת תומכי ישיבת שער אליעזר </w:t>
            </w:r>
            <w:proofErr w:type="spellStart"/>
            <w:r>
              <w:rPr>
                <w:rtl/>
              </w:rPr>
              <w:t>קרעטשניף</w:t>
            </w:r>
            <w:proofErr w:type="spellEnd"/>
            <w:r>
              <w:rPr>
                <w:rtl/>
              </w:rPr>
              <w:t xml:space="preserve"> לניהול בי"ס במבנה קיים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  <w:rPr>
                <w:rtl/>
              </w:rPr>
            </w:pPr>
            <w:r>
              <w:rPr>
                <w:rtl/>
              </w:rPr>
              <w:t xml:space="preserve">34/26/93 - עירית לוד עם משפ' </w:t>
            </w:r>
            <w:proofErr w:type="spellStart"/>
            <w:r>
              <w:rPr>
                <w:rtl/>
              </w:rPr>
              <w:t>אזברגה</w:t>
            </w:r>
            <w:proofErr w:type="spellEnd"/>
            <w:r>
              <w:rPr>
                <w:rtl/>
              </w:rPr>
              <w:t xml:space="preserve">  להקמת והפעלת מזנון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>
              <w:rPr>
                <w:rtl/>
              </w:rPr>
              <w:t>328/29/130 - עיריית ראשון לציון  עם החברה הכלכלית רא</w:t>
            </w:r>
            <w:r>
              <w:rPr>
                <w:rFonts w:hint="eastAsia"/>
                <w:rtl/>
              </w:rPr>
              <w:t>של</w:t>
            </w:r>
            <w:r>
              <w:rPr>
                <w:rtl/>
              </w:rPr>
              <w:t>"צ להקמת קופ"ח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 w:rsidRPr="002C4D1B">
              <w:rPr>
                <w:rtl/>
              </w:rPr>
              <w:t xml:space="preserve">20/29/67 - </w:t>
            </w:r>
            <w:r w:rsidRPr="002C4D1B">
              <w:rPr>
                <w:rFonts w:hint="cs"/>
                <w:rtl/>
              </w:rPr>
              <w:t>עירית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הוד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השרון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עמותת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קהילת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יונתן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להקמת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מרכז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קהילתי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דתי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 w:rsidRPr="002C4D1B">
              <w:rPr>
                <w:rtl/>
              </w:rPr>
              <w:t xml:space="preserve">32/26/123 - </w:t>
            </w:r>
            <w:r w:rsidRPr="002C4D1B">
              <w:rPr>
                <w:rFonts w:hint="cs"/>
                <w:rtl/>
              </w:rPr>
              <w:t>עירית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אלעד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עמותת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חזון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מרדכי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להקמת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והפעלת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בית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כנסת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 w:rsidRPr="002C4D1B">
              <w:rPr>
                <w:rtl/>
              </w:rPr>
              <w:t xml:space="preserve">33/26/123 - </w:t>
            </w:r>
            <w:r w:rsidRPr="002C4D1B">
              <w:rPr>
                <w:rFonts w:hint="cs"/>
                <w:rtl/>
              </w:rPr>
              <w:t>עירית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אלעד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עמותת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תורת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חיים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להקמת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והפעלת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בית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כנסת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 w:rsidRPr="002C4D1B">
              <w:rPr>
                <w:rtl/>
              </w:rPr>
              <w:t xml:space="preserve">34/26/123 - </w:t>
            </w:r>
            <w:r w:rsidRPr="002C4D1B">
              <w:rPr>
                <w:rFonts w:hint="cs"/>
                <w:rtl/>
              </w:rPr>
              <w:t>עירית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אלעד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עמותת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עופר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איילים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להקמת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והפעלת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בית</w:t>
            </w:r>
            <w:r w:rsidRPr="002C4D1B">
              <w:rPr>
                <w:rtl/>
              </w:rPr>
              <w:t xml:space="preserve"> </w:t>
            </w:r>
            <w:r w:rsidRPr="002C4D1B">
              <w:rPr>
                <w:rFonts w:hint="cs"/>
                <w:rtl/>
              </w:rPr>
              <w:t>כנסת</w:t>
            </w:r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</w:pPr>
            <w:r w:rsidRPr="00BD1D09">
              <w:rPr>
                <w:rtl/>
              </w:rPr>
              <w:t xml:space="preserve">240/29/74 - </w:t>
            </w:r>
            <w:r w:rsidRPr="00BD1D09">
              <w:rPr>
                <w:rFonts w:hint="cs"/>
                <w:rtl/>
              </w:rPr>
              <w:t>עירית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פ</w:t>
            </w:r>
            <w:r w:rsidRPr="00BD1D09">
              <w:rPr>
                <w:rtl/>
              </w:rPr>
              <w:t>"</w:t>
            </w:r>
            <w:r w:rsidRPr="00BD1D09">
              <w:rPr>
                <w:rFonts w:hint="cs"/>
                <w:rtl/>
              </w:rPr>
              <w:t>ת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ביטול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הפקעה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והחזרת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קרקע</w:t>
            </w:r>
            <w:r w:rsidRPr="00BD1D09">
              <w:rPr>
                <w:rtl/>
              </w:rPr>
              <w:t xml:space="preserve"> </w:t>
            </w:r>
            <w:proofErr w:type="spellStart"/>
            <w:r w:rsidRPr="00BD1D09">
              <w:rPr>
                <w:rFonts w:hint="cs"/>
                <w:rtl/>
              </w:rPr>
              <w:t>לממ</w:t>
            </w:r>
            <w:r w:rsidRPr="00BD1D09">
              <w:rPr>
                <w:rtl/>
              </w:rPr>
              <w:t>"</w:t>
            </w:r>
            <w:r w:rsidRPr="00BD1D09">
              <w:rPr>
                <w:rFonts w:hint="cs"/>
                <w:rtl/>
              </w:rPr>
              <w:t>י</w:t>
            </w:r>
            <w:proofErr w:type="spellEnd"/>
          </w:p>
          <w:p w:rsidR="003B6149" w:rsidRDefault="003B6149" w:rsidP="003B6149">
            <w:pPr>
              <w:pStyle w:val="magicstile"/>
              <w:numPr>
                <w:ilvl w:val="0"/>
                <w:numId w:val="1"/>
              </w:numPr>
              <w:rPr>
                <w:rtl/>
              </w:rPr>
            </w:pPr>
            <w:r w:rsidRPr="00BD1D09">
              <w:rPr>
                <w:rtl/>
              </w:rPr>
              <w:t xml:space="preserve">29/67 - </w:t>
            </w:r>
            <w:r w:rsidRPr="00BD1D09">
              <w:rPr>
                <w:rFonts w:hint="cs"/>
                <w:rtl/>
              </w:rPr>
              <w:t>עירית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הוד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השרון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ביטול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הפקעה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והחזרת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קרקע</w:t>
            </w:r>
            <w:r w:rsidRPr="00BD1D09">
              <w:rPr>
                <w:rtl/>
              </w:rPr>
              <w:t xml:space="preserve"> </w:t>
            </w:r>
            <w:r w:rsidRPr="00BD1D09">
              <w:rPr>
                <w:rFonts w:hint="cs"/>
                <w:rtl/>
              </w:rPr>
              <w:t>לבעלים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12:00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ג'לג'וליה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D1D09">
              <w:rPr>
                <w:b/>
                <w:bCs/>
                <w:rtl/>
              </w:rPr>
              <w:t>ק/ 3578</w:t>
            </w:r>
            <w:r>
              <w:rPr>
                <w:rtl/>
              </w:rPr>
              <w:t xml:space="preserve"> : תוספת זכויות בניה למגורים ושינוי בקווי בנין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12:30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בהפקדת תכנית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כפר ברא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D1D09">
              <w:rPr>
                <w:b/>
                <w:bCs/>
                <w:rtl/>
              </w:rPr>
              <w:t xml:space="preserve">451-0126714 : </w:t>
            </w:r>
            <w:r>
              <w:rPr>
                <w:rtl/>
              </w:rPr>
              <w:t>תוספת באחוזי בנייה ובמספר הקומות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12:55</w:t>
            </w:r>
          </w:p>
        </w:tc>
        <w:tc>
          <w:tcPr>
            <w:tcW w:w="1134" w:type="dxa"/>
            <w:shd w:val="clear" w:color="auto" w:fill="auto"/>
          </w:tcPr>
          <w:p w:rsidR="003B6149" w:rsidRDefault="00506246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lastRenderedPageBreak/>
              <w:t>דיון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יהוד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D1D09">
              <w:rPr>
                <w:b/>
                <w:bCs/>
                <w:rtl/>
              </w:rPr>
              <w:t>יד/ 6198</w:t>
            </w:r>
            <w:r>
              <w:rPr>
                <w:rtl/>
              </w:rPr>
              <w:t xml:space="preserve"> : נאות יהוד - העצמאות 26, יהוד.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13:20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1</w:t>
            </w:r>
          </w:p>
        </w:tc>
      </w:tr>
      <w:tr w:rsidR="003B6149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בבקשה 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3B6149" w:rsidRDefault="003B6149" w:rsidP="003B6149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3B6149" w:rsidRDefault="003B6149" w:rsidP="00491822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D1D09">
              <w:rPr>
                <w:b/>
                <w:bCs/>
                <w:rtl/>
              </w:rPr>
              <w:t>פת/ ש/ 1199 :</w:t>
            </w:r>
            <w:r>
              <w:rPr>
                <w:rtl/>
              </w:rPr>
              <w:t xml:space="preserve"> ח</w:t>
            </w:r>
            <w:r w:rsidR="00491822">
              <w:rPr>
                <w:rFonts w:hint="cs"/>
                <w:rtl/>
              </w:rPr>
              <w:t>נ</w:t>
            </w:r>
            <w:r>
              <w:rPr>
                <w:rtl/>
              </w:rPr>
              <w:t>יון לילה בגן לאומי מקורות הירקון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13:50</w:t>
            </w:r>
          </w:p>
        </w:tc>
        <w:tc>
          <w:tcPr>
            <w:tcW w:w="1134" w:type="dxa"/>
            <w:shd w:val="clear" w:color="auto" w:fill="auto"/>
          </w:tcPr>
          <w:p w:rsidR="003B6149" w:rsidRDefault="003B6149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2</w:t>
            </w:r>
          </w:p>
        </w:tc>
      </w:tr>
      <w:tr w:rsidR="008C173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חבל מודיעין</w:t>
            </w:r>
            <w:r>
              <w:rPr>
                <w:rtl/>
              </w:rPr>
              <w:t xml:space="preserve">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BD1D09">
              <w:rPr>
                <w:b/>
                <w:bCs/>
                <w:rtl/>
              </w:rPr>
              <w:t xml:space="preserve">424-0119099 </w:t>
            </w:r>
            <w:r>
              <w:rPr>
                <w:rFonts w:hint="cs"/>
                <w:b/>
                <w:bCs/>
                <w:rtl/>
              </w:rPr>
              <w:t>(</w:t>
            </w:r>
            <w:proofErr w:type="spellStart"/>
            <w:r>
              <w:rPr>
                <w:rFonts w:hint="cs"/>
                <w:b/>
                <w:bCs/>
                <w:rtl/>
              </w:rPr>
              <w:t>חמ</w:t>
            </w:r>
            <w:proofErr w:type="spellEnd"/>
            <w:r>
              <w:rPr>
                <w:rFonts w:hint="cs"/>
                <w:b/>
                <w:bCs/>
                <w:rtl/>
              </w:rPr>
              <w:t>)</w:t>
            </w:r>
            <w:r w:rsidRPr="00BD1D09">
              <w:rPr>
                <w:b/>
                <w:bCs/>
                <w:rtl/>
              </w:rPr>
              <w:t xml:space="preserve">: </w:t>
            </w:r>
            <w:r>
              <w:rPr>
                <w:rtl/>
              </w:rPr>
              <w:t xml:space="preserve">פלאש תאורה - מגרש מס' 67 </w:t>
            </w:r>
            <w:proofErr w:type="spellStart"/>
            <w:r>
              <w:rPr>
                <w:rtl/>
              </w:rPr>
              <w:t>בא"ת</w:t>
            </w:r>
            <w:proofErr w:type="spellEnd"/>
            <w:r>
              <w:rPr>
                <w:rtl/>
              </w:rPr>
              <w:t xml:space="preserve"> חמ"ן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14:15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3</w:t>
            </w:r>
          </w:p>
        </w:tc>
      </w:tr>
      <w:tr w:rsidR="008C173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בהפקדת 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חגור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377AD5">
              <w:rPr>
                <w:b/>
                <w:bCs/>
                <w:rtl/>
              </w:rPr>
              <w:t xml:space="preserve">417-0136523 </w:t>
            </w:r>
            <w:r w:rsidRPr="00377AD5">
              <w:rPr>
                <w:rFonts w:hint="cs"/>
                <w:b/>
                <w:bCs/>
                <w:rtl/>
              </w:rPr>
              <w:t>(שד</w:t>
            </w:r>
            <w:r>
              <w:rPr>
                <w:rFonts w:hint="cs"/>
                <w:rtl/>
              </w:rPr>
              <w:t>)</w:t>
            </w:r>
            <w:r>
              <w:rPr>
                <w:rtl/>
              </w:rPr>
              <w:t>: שינוי יעוד מקרקע חקלאית למסחר ומשרדים בחגור - שד/27/524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14:40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4</w:t>
            </w:r>
          </w:p>
        </w:tc>
      </w:tr>
      <w:tr w:rsidR="008C173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בתכנית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טירה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377AD5">
              <w:rPr>
                <w:b/>
                <w:bCs/>
                <w:rtl/>
              </w:rPr>
              <w:t xml:space="preserve">403-0126383 </w:t>
            </w:r>
            <w:r>
              <w:rPr>
                <w:rFonts w:hint="cs"/>
                <w:rtl/>
              </w:rPr>
              <w:t>(</w:t>
            </w:r>
            <w:proofErr w:type="spellStart"/>
            <w:r>
              <w:rPr>
                <w:rFonts w:hint="cs"/>
                <w:rtl/>
              </w:rPr>
              <w:t>טר</w:t>
            </w:r>
            <w:proofErr w:type="spellEnd"/>
            <w:r>
              <w:rPr>
                <w:rFonts w:hint="cs"/>
                <w:rtl/>
              </w:rPr>
              <w:t>)</w:t>
            </w:r>
            <w:r>
              <w:rPr>
                <w:rtl/>
              </w:rPr>
              <w:t>: החלפת יעוד קרקע בגוש 7774 החלקה 13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15:05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5</w:t>
            </w:r>
          </w:p>
        </w:tc>
      </w:tr>
      <w:tr w:rsidR="008C173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באימוץ הליכי הפקדה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רעננה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8C1737" w:rsidRDefault="008C1737" w:rsidP="008C1737">
            <w:pPr>
              <w:pStyle w:val="magicstile"/>
              <w:tabs>
                <w:tab w:val="left" w:pos="1418"/>
              </w:tabs>
              <w:rPr>
                <w:rtl/>
              </w:rPr>
            </w:pPr>
            <w:r w:rsidRPr="00377AD5">
              <w:rPr>
                <w:b/>
                <w:bCs/>
                <w:rtl/>
              </w:rPr>
              <w:t>רע/ 810 :</w:t>
            </w:r>
            <w:r>
              <w:rPr>
                <w:rtl/>
              </w:rPr>
              <w:t xml:space="preserve"> מרכז </w:t>
            </w:r>
            <w:proofErr w:type="spellStart"/>
            <w:r>
              <w:rPr>
                <w:rtl/>
              </w:rPr>
              <w:t>אלרם</w:t>
            </w:r>
            <w:proofErr w:type="spellEnd"/>
            <w:r>
              <w:rPr>
                <w:rtl/>
              </w:rPr>
              <w:t xml:space="preserve"> רעננה- ניוד זכויות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470157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15:30</w:t>
            </w:r>
          </w:p>
        </w:tc>
        <w:tc>
          <w:tcPr>
            <w:tcW w:w="1134" w:type="dxa"/>
            <w:shd w:val="clear" w:color="auto" w:fill="auto"/>
          </w:tcPr>
          <w:p w:rsidR="008C1737" w:rsidRDefault="008C1737" w:rsidP="0050624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</w:t>
            </w:r>
            <w:r w:rsidR="00506246">
              <w:rPr>
                <w:rFonts w:hint="cs"/>
                <w:rtl/>
              </w:rPr>
              <w:t>6</w:t>
            </w:r>
          </w:p>
        </w:tc>
      </w:tr>
    </w:tbl>
    <w:p w:rsidR="00470157" w:rsidRDefault="00470157" w:rsidP="0047015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470157">
      <w:pPr>
        <w:pStyle w:val="magicstile"/>
        <w:tabs>
          <w:tab w:val="left" w:pos="1418"/>
        </w:tabs>
        <w:rPr>
          <w:rFonts w:hint="cs"/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סיום משוער: </w:t>
      </w:r>
      <w:r w:rsidRPr="008C1737">
        <w:rPr>
          <w:rFonts w:hint="cs"/>
          <w:b/>
          <w:bCs/>
          <w:rtl/>
        </w:rPr>
        <w:t>16:00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b/>
          <w:bCs/>
          <w:u w:val="single"/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b/>
          <w:bCs/>
        </w:rPr>
      </w:pPr>
      <w:r>
        <w:rPr>
          <w:rFonts w:hint="cs"/>
          <w:b/>
          <w:bCs/>
          <w:u w:val="single"/>
          <w:rtl/>
        </w:rPr>
        <w:t>חברי הועדה וממלאי מקומם: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גב' רות יוסף , יו"ר הועדה, נציגת שר הפנים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אדר' דניאלה פוסק, מתכננת המחוז.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גב' שפרה פרנקל , מרכזת הועדה ומ"מ מתכנן המחוז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מר גיא קפלן, ס. מתכנן המחוז ומ"מ מתכנן המחוז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ד"ר סתוונית שמואלי, נציגת שר הבינוי והשיכון/אדר' בני חיים, נציג שר הבינוי והשיכון/ מר טימור </w:t>
      </w:r>
      <w:proofErr w:type="spellStart"/>
      <w:r>
        <w:rPr>
          <w:rFonts w:hint="cs"/>
          <w:rtl/>
        </w:rPr>
        <w:t>מגרלי</w:t>
      </w:r>
      <w:proofErr w:type="spellEnd"/>
      <w:r>
        <w:rPr>
          <w:rFonts w:hint="cs"/>
          <w:rtl/>
        </w:rPr>
        <w:t xml:space="preserve">, 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נציג שר הבינוי והשיכון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מר ירון ביבי , נציג מנהל מקרקעי ישראל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גב' ורד אדרי , נציגת שר הגנת הסביבה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גב' רותי פרום אריכא , נציגת שר החקלאות/גב' נטע </w:t>
      </w:r>
      <w:proofErr w:type="spellStart"/>
      <w:r>
        <w:rPr>
          <w:rFonts w:hint="cs"/>
          <w:rtl/>
        </w:rPr>
        <w:t>פיינשטיין</w:t>
      </w:r>
      <w:proofErr w:type="spellEnd"/>
      <w:r>
        <w:rPr>
          <w:rFonts w:hint="cs"/>
          <w:rtl/>
        </w:rPr>
        <w:t xml:space="preserve"> , נציגת שר החקלאות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מר אסף </w:t>
      </w:r>
      <w:proofErr w:type="spellStart"/>
      <w:r>
        <w:rPr>
          <w:rFonts w:hint="cs"/>
          <w:rtl/>
        </w:rPr>
        <w:t>גולדפרב</w:t>
      </w:r>
      <w:proofErr w:type="spellEnd"/>
      <w:r>
        <w:rPr>
          <w:rFonts w:hint="cs"/>
          <w:rtl/>
        </w:rPr>
        <w:t>, נציג שר הביטחו</w:t>
      </w:r>
      <w:r>
        <w:rPr>
          <w:rFonts w:hint="eastAsia"/>
          <w:rtl/>
        </w:rPr>
        <w:t>ן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גב' עפרה חבקין , נציגת שר הבריאות/גב' רימה </w:t>
      </w:r>
      <w:proofErr w:type="spellStart"/>
      <w:r>
        <w:rPr>
          <w:rFonts w:hint="cs"/>
          <w:rtl/>
        </w:rPr>
        <w:t>גנזל</w:t>
      </w:r>
      <w:proofErr w:type="spellEnd"/>
      <w:r>
        <w:rPr>
          <w:rFonts w:hint="cs"/>
          <w:rtl/>
        </w:rPr>
        <w:t xml:space="preserve"> , נציגת שר הבריאות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גב' רותי פרום אריכא , נציגת שר החקלאות/גב' נטע </w:t>
      </w:r>
      <w:proofErr w:type="spellStart"/>
      <w:r>
        <w:rPr>
          <w:rFonts w:hint="cs"/>
          <w:rtl/>
        </w:rPr>
        <w:t>פיינשטיין</w:t>
      </w:r>
      <w:proofErr w:type="spellEnd"/>
      <w:r>
        <w:rPr>
          <w:rFonts w:hint="cs"/>
          <w:rtl/>
        </w:rPr>
        <w:t xml:space="preserve"> , נציגת שר החקלאות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מר אוריאל </w:t>
      </w:r>
      <w:proofErr w:type="spellStart"/>
      <w:r>
        <w:rPr>
          <w:rFonts w:hint="cs"/>
          <w:rtl/>
        </w:rPr>
        <w:t>בוסו</w:t>
      </w:r>
      <w:proofErr w:type="spellEnd"/>
      <w:r>
        <w:rPr>
          <w:rFonts w:hint="cs"/>
          <w:rtl/>
        </w:rPr>
        <w:t>, ס. ראש ע. פ"ת, נציג רשויות מקומיות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מר נאדר סרסור , ר"מ כפר קאסם, נציג רשויות מקומיות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8C1737" w:rsidRDefault="008C1737" w:rsidP="008C1737">
      <w:pPr>
        <w:pStyle w:val="magicstile"/>
        <w:tabs>
          <w:tab w:val="left" w:pos="1418"/>
        </w:tabs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מוזמנים: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גב' דינה בן עבו, מזכירת הוועדה</w:t>
      </w:r>
    </w:p>
    <w:p w:rsidR="008C1737" w:rsidRDefault="008C1737" w:rsidP="008C1737">
      <w:pPr>
        <w:pStyle w:val="magicstile"/>
        <w:tabs>
          <w:tab w:val="left" w:pos="1418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418"/>
        </w:tabs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418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418"/>
        </w:tabs>
        <w:rPr>
          <w:rtl/>
        </w:rPr>
      </w:pPr>
    </w:p>
    <w:p w:rsidR="00470157" w:rsidRDefault="00470157" w:rsidP="008C1737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1.</w:t>
      </w:r>
      <w:r>
        <w:rPr>
          <w:rtl/>
        </w:rPr>
        <w:tab/>
      </w:r>
      <w:r w:rsidRPr="008C1737">
        <w:rPr>
          <w:b/>
          <w:bCs/>
          <w:u w:val="single"/>
          <w:rtl/>
        </w:rPr>
        <w:t>אישור פרוטוקול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09:00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8C173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באישור פרוטוקול ישיבת הוועדה מיום 12.8.13.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8C1737" w:rsidRDefault="008C1737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8C1737" w:rsidRDefault="00470157" w:rsidP="00470157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2.</w:t>
      </w:r>
      <w:r>
        <w:rPr>
          <w:rtl/>
        </w:rPr>
        <w:tab/>
      </w:r>
      <w:r w:rsidRPr="008C1737">
        <w:rPr>
          <w:b/>
          <w:bCs/>
          <w:u w:val="single"/>
          <w:rtl/>
        </w:rPr>
        <w:t>בקשה - שד/ ש/ 696 : דרך זמנית לצורך שלבי ביצוע - הפרדה מסילתית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09:05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מחוז : מרכז, מרחב תכנון :דרום השרון, תחום שיפוט :דרום השרון, ישוב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גוש 8894 חלקות במלואן: 66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גוש 8895 חלקות במלואן: 21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מחוז מרכז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דרום השרון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ו. מקומית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רשות מקומית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מגיש הבקשה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אהוד סביון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דרך ארץ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מהוד הנדסה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אלי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proofErr w:type="spellStart"/>
            <w:r>
              <w:rPr>
                <w:rtl/>
              </w:rPr>
              <w:t>קוגלר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עורך הבקשה</w:t>
            </w:r>
          </w:p>
        </w:tc>
      </w:tr>
    </w:tbl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8C173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בבקשה</w:t>
      </w:r>
      <w:r w:rsidR="008C1737">
        <w:rPr>
          <w:rFonts w:hint="cs"/>
          <w:rtl/>
        </w:rPr>
        <w:t xml:space="preserve"> - </w:t>
      </w:r>
      <w:r>
        <w:rPr>
          <w:rtl/>
        </w:rPr>
        <w:t>דיון פנימי.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8C1737" w:rsidRDefault="008C1737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8C1737">
      <w:pPr>
        <w:pStyle w:val="magicstile"/>
        <w:tabs>
          <w:tab w:val="left" w:pos="709"/>
        </w:tabs>
        <w:rPr>
          <w:rtl/>
        </w:rPr>
      </w:pPr>
      <w:r>
        <w:rPr>
          <w:rtl/>
        </w:rPr>
        <w:t>3.</w:t>
      </w:r>
      <w:r>
        <w:rPr>
          <w:rtl/>
        </w:rPr>
        <w:tab/>
      </w:r>
      <w:r w:rsidRPr="008C1737">
        <w:rPr>
          <w:b/>
          <w:bCs/>
          <w:u w:val="single"/>
          <w:rtl/>
        </w:rPr>
        <w:t xml:space="preserve">תכנית - 414-0129122 : </w:t>
      </w:r>
      <w:proofErr w:type="spellStart"/>
      <w:r w:rsidRPr="008C1737">
        <w:rPr>
          <w:b/>
          <w:bCs/>
          <w:u w:val="single"/>
          <w:rtl/>
        </w:rPr>
        <w:t>רח</w:t>
      </w:r>
      <w:proofErr w:type="spellEnd"/>
      <w:r w:rsidRPr="008C1737">
        <w:rPr>
          <w:b/>
          <w:bCs/>
          <w:u w:val="single"/>
          <w:rtl/>
        </w:rPr>
        <w:t>/7/152 - תחנת תדלוק ליד בית החולים קפלן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:רחובות</w:t>
      </w:r>
      <w:r>
        <w:rPr>
          <w:rtl/>
        </w:rPr>
        <w:tab/>
        <w:t xml:space="preserve">שעת דיון : </w:t>
      </w:r>
      <w:r>
        <w:rPr>
          <w:rtl/>
        </w:rPr>
        <w:tab/>
        <w:t>09:20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 w:rsidRPr="008C1737">
        <w:rPr>
          <w:u w:val="single"/>
          <w:rtl/>
        </w:rPr>
        <w:t>מוזמנים</w:t>
      </w:r>
      <w:r w:rsidR="008C1737">
        <w:rPr>
          <w:rFonts w:hint="cs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טיראן פרץ ,מגיש התכנית ,פרטי, </w:t>
      </w:r>
      <w:proofErr w:type="spellStart"/>
      <w:r>
        <w:rPr>
          <w:rtl/>
        </w:rPr>
        <w:t>סמבורסקי</w:t>
      </w:r>
      <w:proofErr w:type="spellEnd"/>
      <w:r>
        <w:rPr>
          <w:rtl/>
        </w:rPr>
        <w:t xml:space="preserve"> דניאל 3, תל אביב-יפו, טלפון:054-3455770, פקס:077-5253523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דב חפץ ,עורך התכנית ,עורך ראשי ,חפץ אדריכלות ובינוי ערים בע"מ, זילברמן שאול 34, רחובות, טלפון:08-9370390, פקס:08-9370392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רן זילברשטיין ,עורך התכנית ,יועץ תנועה ,אמי מתום - מהנדסים ויועצים בע"מ, אלון יגאל 55, תל אביב-יפו, טלפון:03-6363500, פקס:03-6363501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מדחת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תלאוי</w:t>
      </w:r>
      <w:proofErr w:type="spellEnd"/>
      <w:r>
        <w:rPr>
          <w:rtl/>
        </w:rPr>
        <w:t xml:space="preserve"> ,עורך התכנית ,מודד ,</w:t>
      </w:r>
      <w:proofErr w:type="spellStart"/>
      <w:r>
        <w:rPr>
          <w:rtl/>
        </w:rPr>
        <w:t>גיאומאפ</w:t>
      </w:r>
      <w:proofErr w:type="spellEnd"/>
      <w:r>
        <w:rPr>
          <w:rtl/>
        </w:rPr>
        <w:t xml:space="preserve"> - מדידות והנדסה,  0, טייבה, טלפון:09-7994913, פקס:09-7990761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אליהו פרץ ,בעל ענין בקרקע ,בעלים, שניצר שמואל 4, תל אביב-יפו, טלפון:054-4850450, פקס:09-9570674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שושנה פרץ ,בעל ענין בקרקע ,בעלים, שניצר שמואל 4, תל אביב-יפו, טלפון:054-4850480, פקס:09-9570674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נסי עזוז ,בעל ענין בקרקע ,בעלים, בבלי 1, תל אביב-יפו, טלפון:054-4850470, פקס:03-6050916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אפרת חובשי ,עירית רחובות, פלמ"ח 14, 76804, מזכרת בתיה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דלית הראל ,מהנדסת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רחובות, ביל"ו 2, 76442, רחובות, טלפון:052-4840367, פקס:08-9392310</w:t>
      </w:r>
    </w:p>
    <w:p w:rsidR="008C1737" w:rsidRDefault="008C1737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1. הקמת תחנת תדלוק דרגה ב', לפי תמ"א/4/18.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 קביעת זכויות והוראות בניה.</w:t>
      </w:r>
    </w:p>
    <w:p w:rsidR="008C1737" w:rsidRDefault="008C1737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06/06/2013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24/07/2013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:רחובות, תחום שיפוט :רחובות, ישוב :רחובות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3798 חלקות במלואן: 22 , 23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חפץ אדריכלות ובינוי ערים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64424559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דב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חפץ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24215329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טיראן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24215329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טיראן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 בפועל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24215329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טיראן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4784310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אליהו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8671083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שושנה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58069493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נסי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עזוז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אמי מתום - מהנדסים ויועצים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זילברשטיין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יועץ תנועה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גיאומאפ</w:t>
            </w:r>
            <w:proofErr w:type="spellEnd"/>
            <w:r>
              <w:rPr>
                <w:rtl/>
              </w:rPr>
              <w:t xml:space="preserve"> - מדידות והנדסה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26332064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מדחת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תלאוי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Fonts w:hint="cs"/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  <w:r w:rsidR="008C1737">
        <w:rPr>
          <w:rFonts w:hint="cs"/>
          <w:rtl/>
        </w:rPr>
        <w:t>.</w:t>
      </w: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8C1737" w:rsidRDefault="00470157" w:rsidP="00470157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4.</w:t>
      </w:r>
      <w:r>
        <w:rPr>
          <w:rtl/>
        </w:rPr>
        <w:tab/>
      </w:r>
      <w:proofErr w:type="spellStart"/>
      <w:r w:rsidRPr="008C1737">
        <w:rPr>
          <w:b/>
          <w:bCs/>
          <w:u w:val="single"/>
          <w:rtl/>
        </w:rPr>
        <w:t>תוכנית</w:t>
      </w:r>
      <w:proofErr w:type="spellEnd"/>
      <w:r w:rsidRPr="008C1737">
        <w:rPr>
          <w:b/>
          <w:bCs/>
          <w:u w:val="single"/>
          <w:rtl/>
        </w:rPr>
        <w:t xml:space="preserve"> - 414-0129460 : </w:t>
      </w:r>
      <w:proofErr w:type="spellStart"/>
      <w:r w:rsidRPr="008C1737">
        <w:rPr>
          <w:b/>
          <w:bCs/>
          <w:u w:val="single"/>
          <w:rtl/>
        </w:rPr>
        <w:t>רח</w:t>
      </w:r>
      <w:proofErr w:type="spellEnd"/>
      <w:r w:rsidRPr="008C1737">
        <w:rPr>
          <w:b/>
          <w:bCs/>
          <w:u w:val="single"/>
          <w:rtl/>
        </w:rPr>
        <w:t xml:space="preserve">/ 400/ 57 - </w:t>
      </w:r>
      <w:proofErr w:type="spellStart"/>
      <w:r w:rsidRPr="008C1737">
        <w:rPr>
          <w:b/>
          <w:bCs/>
          <w:u w:val="single"/>
          <w:rtl/>
        </w:rPr>
        <w:t>סירני</w:t>
      </w:r>
      <w:proofErr w:type="spellEnd"/>
      <w:r w:rsidRPr="008C1737">
        <w:rPr>
          <w:b/>
          <w:bCs/>
          <w:u w:val="single"/>
          <w:rtl/>
        </w:rPr>
        <w:t xml:space="preserve"> 30-32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:רחובות</w:t>
      </w:r>
      <w:r>
        <w:rPr>
          <w:rtl/>
        </w:rPr>
        <w:tab/>
        <w:t xml:space="preserve">שעת דיון : </w:t>
      </w:r>
      <w:r>
        <w:rPr>
          <w:rtl/>
        </w:rPr>
        <w:tab/>
        <w:t>09:45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 w:rsidRPr="008C1737">
        <w:rPr>
          <w:u w:val="single"/>
          <w:rtl/>
        </w:rPr>
        <w:t>מוזמנים</w:t>
      </w:r>
      <w:r w:rsidR="008C1737">
        <w:rPr>
          <w:rFonts w:hint="cs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כפיר אשכנזי ,מגיש התכנית ,פרטי ,מ.ד. אשכנזי אדריכלים, בנימין 35, רחובות, טלפון:08-9465764, פקס:08-9466616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חן שנהב ,יזם ,יזם בפועל ,שנהב חן יזמות פקוח והשקעות בבניה בע"מ, דרך יבנה 34, רחובות, טלפון:077-5600604, פקס:08-9468920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כפיר אשכנזי ,עורך התכנית ,עורך ראשי ,מ.ד. אשכנזי אדריכלים, בנימין 35, רחובות, טלפון:08-9465764, פקס:08-9466616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יגאל </w:t>
      </w:r>
      <w:proofErr w:type="spellStart"/>
      <w:r>
        <w:rPr>
          <w:rtl/>
        </w:rPr>
        <w:t>גדסי</w:t>
      </w:r>
      <w:proofErr w:type="spellEnd"/>
      <w:r>
        <w:rPr>
          <w:rtl/>
        </w:rPr>
        <w:t xml:space="preserve"> ,עורך התכנית ,מודד, שלמה המלך 10, ראשון לציון, טלפון:03-9615292, פקס:03-9522951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שרה צחי ,בעל ענין בקרקע ,בעלים, דרך יבנה 34, רחובות, טלפון:077-5600604, פקס:08-9468920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בלהה </w:t>
      </w:r>
      <w:proofErr w:type="spellStart"/>
      <w:r>
        <w:rPr>
          <w:rtl/>
        </w:rPr>
        <w:t>לבריק</w:t>
      </w:r>
      <w:proofErr w:type="spellEnd"/>
      <w:r>
        <w:rPr>
          <w:rtl/>
        </w:rPr>
        <w:t xml:space="preserve"> ,בעל ענין בקרקע ,בעלים, דרך יבנה 34, רחובות, טלפון:077-5600604, פקס:08-9468920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אפרת חובשי ,עירית רחובות, פלמ"ח 14, 76804, מזכרת בתיה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דלית הראל ,מהנדסת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רחובות, ביל"ו 2, 76442, רחובות, טלפון:052-4840367, פקס:08-9392310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איחוד חלקות 168 ו-169 לצורך הקמת בית משותף המכיל 22 יח"ד, 5 קומות+ קומה שישית חלקית מעל קומת עמודים.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05/05/2013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30/07/2013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:רחובות, תחום שיפוט :רחובות, ישוב :רחובות, רחוב :</w:t>
      </w:r>
      <w:proofErr w:type="spellStart"/>
      <w:r>
        <w:rPr>
          <w:rtl/>
        </w:rPr>
        <w:t>סירני</w:t>
      </w:r>
      <w:proofErr w:type="spellEnd"/>
      <w:r>
        <w:rPr>
          <w:rtl/>
        </w:rPr>
        <w:t xml:space="preserve"> בית: 30, 32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3700 חלקות במלואן: 168 , 169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מ.ד. אשכנזי אדריכלים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17118357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כפיר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אשכנזי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מ.ד. אשכנזי אדריכלים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17118357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כפיר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אשכנזי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שנהב חן יזמות פקוח והשקעות בבניה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27967611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שנהב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 בפועל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5036728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צחי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30319719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בלהה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לבריק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53507836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יגאל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גדסי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8C1737" w:rsidRDefault="008C173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506246" w:rsidP="00470157">
      <w:pPr>
        <w:pStyle w:val="magicstile"/>
        <w:tabs>
          <w:tab w:val="left" w:pos="709"/>
        </w:tabs>
        <w:rPr>
          <w:rFonts w:hint="cs"/>
          <w:b/>
          <w:bCs/>
          <w:rtl/>
        </w:rPr>
      </w:pPr>
      <w:r>
        <w:rPr>
          <w:rFonts w:hint="cs"/>
          <w:rtl/>
        </w:rPr>
        <w:t>5</w:t>
      </w:r>
      <w:r w:rsidR="00470157">
        <w:rPr>
          <w:rtl/>
        </w:rPr>
        <w:t>.</w:t>
      </w:r>
      <w:r w:rsidR="00470157">
        <w:rPr>
          <w:rtl/>
        </w:rPr>
        <w:tab/>
      </w:r>
      <w:r w:rsidR="008C1737" w:rsidRPr="008C1737">
        <w:rPr>
          <w:b/>
          <w:bCs/>
          <w:u w:val="single"/>
          <w:rtl/>
        </w:rPr>
        <w:t>ת</w:t>
      </w:r>
      <w:r w:rsidR="00470157" w:rsidRPr="008C1737">
        <w:rPr>
          <w:b/>
          <w:bCs/>
          <w:u w:val="single"/>
          <w:rtl/>
        </w:rPr>
        <w:t>כנית - גז/ 12/ 24 : הרחבת מושב רמות מאיר</w:t>
      </w:r>
    </w:p>
    <w:p w:rsidR="008C1737" w:rsidRPr="008C1737" w:rsidRDefault="008C1737" w:rsidP="00470157">
      <w:pPr>
        <w:pStyle w:val="magicstile"/>
        <w:tabs>
          <w:tab w:val="left" w:pos="709"/>
        </w:tabs>
        <w:rPr>
          <w:b/>
          <w:bCs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:רמות מאיר</w:t>
      </w:r>
      <w:r>
        <w:rPr>
          <w:rtl/>
        </w:rPr>
        <w:tab/>
        <w:t xml:space="preserve">שעת דיון : </w:t>
      </w:r>
      <w:r>
        <w:rPr>
          <w:rtl/>
        </w:rPr>
        <w:tab/>
        <w:t>10:10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 w:rsidRPr="008C1737">
        <w:rPr>
          <w:u w:val="single"/>
          <w:rtl/>
        </w:rPr>
        <w:t>מוזמנים</w:t>
      </w:r>
      <w:r w:rsidR="008C1737">
        <w:rPr>
          <w:rFonts w:hint="cs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ישראל מורן ,בעל קרקע ,מעורב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אורית מורן ,בעל קרקע ,מעורב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חיים מורן ,בעל קרקע ,מעורב, כרמי יוסף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מדינת ישראל ,בעל קרקע ,מדינה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אברהם </w:t>
      </w:r>
      <w:proofErr w:type="spellStart"/>
      <w:r>
        <w:rPr>
          <w:rtl/>
        </w:rPr>
        <w:t>סלסני</w:t>
      </w:r>
      <w:proofErr w:type="spellEnd"/>
      <w:r>
        <w:rPr>
          <w:rtl/>
        </w:rPr>
        <w:t xml:space="preserve"> ,בעל קרקע ,מעורב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דרורה </w:t>
      </w:r>
      <w:proofErr w:type="spellStart"/>
      <w:r>
        <w:rPr>
          <w:rtl/>
        </w:rPr>
        <w:t>קליינפלץ</w:t>
      </w:r>
      <w:proofErr w:type="spellEnd"/>
      <w:r>
        <w:rPr>
          <w:rtl/>
        </w:rPr>
        <w:t xml:space="preserve"> ,בעל קרקע ,מעורב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שרה סינגל ,בעל קרקע ,מעורב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קרן קיימת לישראל ,בעל קרקע ,מעורב, ירושלים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קבוצת רכישה </w:t>
      </w:r>
      <w:proofErr w:type="spellStart"/>
      <w:r>
        <w:rPr>
          <w:rtl/>
        </w:rPr>
        <w:t>עו</w:t>
      </w:r>
      <w:proofErr w:type="spellEnd"/>
      <w:r>
        <w:rPr>
          <w:rtl/>
        </w:rPr>
        <w:t xml:space="preserve">" גדי </w:t>
      </w:r>
      <w:proofErr w:type="spellStart"/>
      <w:r>
        <w:rPr>
          <w:rtl/>
        </w:rPr>
        <w:t>שטילמן</w:t>
      </w:r>
      <w:proofErr w:type="spellEnd"/>
      <w:r>
        <w:rPr>
          <w:rtl/>
        </w:rPr>
        <w:t xml:space="preserve"> ,מגיש התכנית ,פרטי ,</w:t>
      </w:r>
      <w:proofErr w:type="spellStart"/>
      <w:r>
        <w:rPr>
          <w:rtl/>
        </w:rPr>
        <w:t>שטילמן-לאואר</w:t>
      </w:r>
      <w:proofErr w:type="spellEnd"/>
      <w:r>
        <w:rPr>
          <w:rtl/>
        </w:rPr>
        <w:t xml:space="preserve"> עו"ד, ז'בוטינסקי 35, 52511, רמת גן, פקס:03-6132437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ובניה בע"מ גרופית יסודות ייזום ,יזם ,פרטי, שוהם 8, רמת גן, פקס:03-6137734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שמואל רווה ,עורך התכנית ,אדריכל ,</w:t>
      </w:r>
      <w:proofErr w:type="spellStart"/>
      <w:r>
        <w:rPr>
          <w:rtl/>
        </w:rPr>
        <w:t>פנצי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רוה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אדרכלים</w:t>
      </w:r>
      <w:proofErr w:type="spellEnd"/>
      <w:r>
        <w:rPr>
          <w:rtl/>
        </w:rPr>
        <w:t>, צבי 12, 52504, רמת גן, פקס:03-7517862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אינג' איתי פרס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גזר, בית חשמונאי, טלפון:050-8821825, פקס:08-9247115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פטר וייס ,</w:t>
      </w:r>
      <w:proofErr w:type="spellStart"/>
      <w:r>
        <w:rPr>
          <w:rtl/>
        </w:rPr>
        <w:t>מ.אזורית</w:t>
      </w:r>
      <w:proofErr w:type="spellEnd"/>
      <w:r>
        <w:rPr>
          <w:rtl/>
        </w:rPr>
        <w:t xml:space="preserve"> גזר, גזר 0, גזר, פקס:08-9247115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הקמת שכונת מגורים </w:t>
      </w:r>
      <w:proofErr w:type="spellStart"/>
      <w:r>
        <w:rPr>
          <w:rtl/>
        </w:rPr>
        <w:t>צמודי</w:t>
      </w:r>
      <w:proofErr w:type="spellEnd"/>
      <w:r>
        <w:rPr>
          <w:rtl/>
        </w:rPr>
        <w:t xml:space="preserve"> קרקע ( 80 יח"ד) להרחבת מושב רמות מאיר.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22/06/2011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12/01/2012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>07/01/2013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:גזר, תחום שיפוט :גזר, ישוב :רמות מאיר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3711 חלקי חלקות: 57 , 61 , 62 , 64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3711 חלקות במלואן: 43 , 44 , 50 , 51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5790 חלקי חלקות: 85 , 96 , 115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5790 חלקות במלואן: 95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מורן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אורית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מורן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חיים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מורן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מדינת 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אברהם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סלסני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דרורה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קליינפלץ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סינגל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קרן קיימת לישראל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ובניה בע"מ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גרופית יסודות ייזום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ובניה בע"מ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גרופית יסודות ייזום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lastRenderedPageBreak/>
              <w:t>שטילמן-לאואר</w:t>
            </w:r>
            <w:proofErr w:type="spellEnd"/>
            <w:r>
              <w:rPr>
                <w:rtl/>
              </w:rPr>
              <w:t xml:space="preserve"> עו"ד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קבוצת רכישה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עו</w:t>
            </w:r>
            <w:proofErr w:type="spellEnd"/>
            <w:r>
              <w:rPr>
                <w:rtl/>
              </w:rPr>
              <w:t xml:space="preserve">" גדי </w:t>
            </w:r>
            <w:proofErr w:type="spellStart"/>
            <w:r>
              <w:rPr>
                <w:rtl/>
              </w:rPr>
              <w:t>שטילמן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פנצי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רוה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אדרכלים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שמואל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רווה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מ. אזורית גזר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רשות מקומית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936731" w:rsidRDefault="0093673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506246" w:rsidP="00936731">
      <w:pPr>
        <w:pStyle w:val="magicstile"/>
        <w:tabs>
          <w:tab w:val="left" w:pos="709"/>
        </w:tabs>
        <w:rPr>
          <w:rtl/>
        </w:rPr>
      </w:pPr>
      <w:r>
        <w:rPr>
          <w:rFonts w:hint="cs"/>
          <w:rtl/>
        </w:rPr>
        <w:t>6</w:t>
      </w:r>
      <w:r w:rsidR="00470157">
        <w:rPr>
          <w:rtl/>
        </w:rPr>
        <w:t>.</w:t>
      </w:r>
      <w:r w:rsidR="00470157">
        <w:rPr>
          <w:rtl/>
        </w:rPr>
        <w:tab/>
      </w:r>
      <w:r w:rsidR="00470157">
        <w:rPr>
          <w:u w:val="single"/>
          <w:rtl/>
        </w:rPr>
        <w:t>תכנית - 425-0117390 : כפר חב"ד חלקה 97 בגוש 7196 שינוי זכויות בניה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rtl/>
        </w:rPr>
        <w:tab/>
        <w:t xml:space="preserve">שעת דיון : </w:t>
      </w:r>
      <w:r>
        <w:rPr>
          <w:rtl/>
        </w:rPr>
        <w:tab/>
        <w:t>11:10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93673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936731">
        <w:rPr>
          <w:u w:val="single"/>
          <w:rtl/>
        </w:rPr>
        <w:t>מוזמנים</w:t>
      </w:r>
      <w:r w:rsidR="00936731" w:rsidRPr="0093673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חיים דיין ,יזם ,יזם בפועל, </w:t>
      </w:r>
      <w:proofErr w:type="spellStart"/>
      <w:r>
        <w:rPr>
          <w:rtl/>
        </w:rPr>
        <w:t>שכ</w:t>
      </w:r>
      <w:proofErr w:type="spellEnd"/>
      <w:r>
        <w:rPr>
          <w:rtl/>
        </w:rPr>
        <w:t xml:space="preserve"> לוי יצחק 491, כפר חב"ד, טלפון:03-9607625, פקס:03-9607313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שאול </w:t>
      </w:r>
      <w:proofErr w:type="spellStart"/>
      <w:r>
        <w:rPr>
          <w:rtl/>
        </w:rPr>
        <w:t>ברטיש</w:t>
      </w:r>
      <w:proofErr w:type="spellEnd"/>
      <w:r>
        <w:rPr>
          <w:rtl/>
        </w:rPr>
        <w:t xml:space="preserve"> ,עורך התכנית ,מודד, כפר שמואל 8, כפר שמואל, טלפון:08-9220047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אבי </w:t>
      </w:r>
      <w:proofErr w:type="spellStart"/>
      <w:r>
        <w:rPr>
          <w:rtl/>
        </w:rPr>
        <w:t>חינקיס</w:t>
      </w:r>
      <w:proofErr w:type="spellEnd"/>
      <w:r>
        <w:rPr>
          <w:rtl/>
        </w:rPr>
        <w:t xml:space="preserve"> ,עורך התכנית ,עורך ראשי, ההגנה 6, 4, רעננה, טלפון:09-7414391, פקס:09-7421440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בעל ענין בקרקע ,בבעלות מדינה ,</w:t>
      </w:r>
      <w:proofErr w:type="spellStart"/>
      <w:r>
        <w:rPr>
          <w:rtl/>
        </w:rPr>
        <w:t>מינהל</w:t>
      </w:r>
      <w:proofErr w:type="spellEnd"/>
      <w:r>
        <w:rPr>
          <w:rtl/>
        </w:rPr>
        <w:t xml:space="preserve"> מקרקעי ישראל,  125, תל אביב-יפו, טלפון:03-7632278, פקס:03-7632279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משה מנשה ,ראש </w:t>
      </w:r>
      <w:proofErr w:type="spellStart"/>
      <w:r>
        <w:rPr>
          <w:rtl/>
        </w:rPr>
        <w:t>מ.אזורית</w:t>
      </w:r>
      <w:proofErr w:type="spellEnd"/>
      <w:r>
        <w:rPr>
          <w:rtl/>
        </w:rPr>
        <w:t xml:space="preserve"> עמק לוד, כפר חב"ד, פקס:03-9608890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מו"מ עמק לוד מזכירות ,מזכירות מוא"ז עמק לוד, כפר חב"ד, פקס:03-9608890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נועם רווחה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עמק לוד, כפר חב"ד, טלפון:050-5237907, פקס:03-9606189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עיקרי הוראות לתוכנית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א. שינוי זכויות הבניה מ260 מ"ר שטח עיקרי ל350 מ"ר שטח עיקרי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ב. שינוי מספר הקומות מ2 קומות ל3 קומות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ג. שינוי גובה בניה בגג רעפים מ9.5 מ' ל11 מ'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ד. שינוי קו בנין צדדי מ3 מ' ל2.7 מ'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א. שינוי זכויות והוראות הבניה.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06/05/2013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28/07/2013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7196 חלקות במלואן: 97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נתונים כמותיים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סך שטח התוכנית בדונם :  0.3980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07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701"/>
        <w:gridCol w:w="1701"/>
        <w:gridCol w:w="1701"/>
        <w:gridCol w:w="1701"/>
        <w:gridCol w:w="1701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סך מוצע בתוכנית מתארי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סך מוצע בתוכנית מפורט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(-/+) שינוי למצב המאושר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מצב מאושר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נתון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יחידות מידה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דיור מיוחד (יח"ד)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1.000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1.000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יח"ד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מגורים (יח"ד)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350.000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90.000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260.000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מ"ר</w:t>
            </w:r>
          </w:p>
        </w:tc>
        <w:tc>
          <w:tcPr>
            <w:tcW w:w="170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מגורים (מ"ר)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יחס לישויות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2"/>
        <w:gridCol w:w="2155"/>
        <w:gridCol w:w="2552"/>
        <w:gridCol w:w="2155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5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קיום</w:t>
            </w:r>
          </w:p>
        </w:tc>
        <w:tc>
          <w:tcPr>
            <w:tcW w:w="255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</w:t>
            </w:r>
          </w:p>
        </w:tc>
        <w:tc>
          <w:tcPr>
            <w:tcW w:w="215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מספר</w:t>
            </w:r>
          </w:p>
        </w:tc>
        <w:tc>
          <w:tcPr>
            <w:tcW w:w="255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ישות</w:t>
            </w:r>
          </w:p>
        </w:tc>
        <w:tc>
          <w:tcPr>
            <w:tcW w:w="215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יחס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851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</w:t>
            </w:r>
          </w:p>
        </w:tc>
        <w:tc>
          <w:tcPr>
            <w:tcW w:w="255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חב"ד.</w:t>
            </w:r>
          </w:p>
        </w:tc>
        <w:tc>
          <w:tcPr>
            <w:tcW w:w="215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גז/ 525/ 18</w:t>
            </w:r>
          </w:p>
        </w:tc>
        <w:tc>
          <w:tcPr>
            <w:tcW w:w="2552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</w:p>
        </w:tc>
        <w:tc>
          <w:tcPr>
            <w:tcW w:w="215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שינוי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54912183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חיים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דיין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 בפועל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54912183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חיים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דיין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9220047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שאול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ברטיש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8268021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אבי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חינקיס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54912183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חיים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דיין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חוכר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בבעלות 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 w:rsidRPr="00936731">
        <w:rPr>
          <w:u w:val="single"/>
          <w:rtl/>
        </w:rPr>
        <w:t>מטרת הדיון</w:t>
      </w:r>
      <w:r>
        <w:rPr>
          <w:rtl/>
        </w:rPr>
        <w:t xml:space="preserve"> :</w:t>
      </w:r>
      <w:r>
        <w:rPr>
          <w:rtl/>
        </w:rPr>
        <w:tab/>
        <w:t>דיון בהפקדת תכנית</w:t>
      </w:r>
      <w:r w:rsidR="00936731">
        <w:rPr>
          <w:rFonts w:hint="cs"/>
          <w:rtl/>
        </w:rPr>
        <w:t>.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936731" w:rsidRDefault="0093673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506246" w:rsidP="00936731">
      <w:pPr>
        <w:pStyle w:val="magicstile"/>
        <w:tabs>
          <w:tab w:val="left" w:pos="709"/>
        </w:tabs>
        <w:rPr>
          <w:rtl/>
        </w:rPr>
      </w:pPr>
      <w:r>
        <w:rPr>
          <w:rFonts w:hint="cs"/>
          <w:rtl/>
        </w:rPr>
        <w:t>7</w:t>
      </w:r>
      <w:r w:rsidR="00470157">
        <w:rPr>
          <w:rtl/>
        </w:rPr>
        <w:t>.</w:t>
      </w:r>
      <w:r w:rsidR="00470157">
        <w:rPr>
          <w:rtl/>
        </w:rPr>
        <w:tab/>
      </w:r>
      <w:r w:rsidR="00470157" w:rsidRPr="00936731">
        <w:rPr>
          <w:b/>
          <w:bCs/>
          <w:u w:val="single"/>
          <w:rtl/>
        </w:rPr>
        <w:t>תכנית - 420-0116657 : איחוד וחלוקה של מגרשים 284 ו 800 בהסכמה ללא שינויי שטחים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:מודיעין-מכבים-רעות</w:t>
      </w:r>
      <w:r>
        <w:rPr>
          <w:rtl/>
        </w:rPr>
        <w:tab/>
        <w:t xml:space="preserve">שעת דיון : </w:t>
      </w:r>
      <w:r>
        <w:rPr>
          <w:rtl/>
        </w:rPr>
        <w:tab/>
        <w:t>11:35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Pr="0093673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936731">
        <w:rPr>
          <w:u w:val="single"/>
          <w:rtl/>
        </w:rPr>
        <w:t>מוזמנים</w:t>
      </w:r>
      <w:r w:rsidR="00936731" w:rsidRPr="0093673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מגיש התכנית ,רשות מקומית ,עירית מודיעין, תלתן 1, 71705, מודיעין-מכבים-רעות, טלפון:08-9726000, פקס:08-9721841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שירי פרידמן ,עורך התכנית ,עורך ראשי ,</w:t>
      </w:r>
      <w:proofErr w:type="spellStart"/>
      <w:r>
        <w:rPr>
          <w:rtl/>
        </w:rPr>
        <w:t>ר.ז</w:t>
      </w:r>
      <w:proofErr w:type="spellEnd"/>
      <w:r>
        <w:rPr>
          <w:rtl/>
        </w:rPr>
        <w:t>. פרידמן ייזום והשקעות בע"מ, הנשיא הראשון 38, 76302, רחובות, טלפון:054-5352620, פקס:08-9473065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נעמי </w:t>
      </w:r>
      <w:proofErr w:type="spellStart"/>
      <w:r>
        <w:rPr>
          <w:rtl/>
        </w:rPr>
        <w:t>גלברט</w:t>
      </w:r>
      <w:proofErr w:type="spellEnd"/>
      <w:r>
        <w:rPr>
          <w:rtl/>
        </w:rPr>
        <w:t xml:space="preserve"> ,עורך התכנית ,עורך ראשי, שמעון 90, 71724, מודיעין-מכבים-רעות, טלפון:054-7605102, פקס:15389700658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עורך התכנית ,מודד ,הלפרין פלוס, הכשרת הישוב 10, 75652, ראשון לציון, טלפון:03-9627082, פקס:03-9626874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בעל ענין בקרקע ,בבעלות מדינה ,מנהל מקרקעי ישראל - מחוז מרכז, דרך בגין 125, תל אביב-יפו, טלפון:03-7632222, פקס:03-7632132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רמי זיו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מודיעין-מכבים-רעות, תלתן 1, 71700, מודיעין-מכבים-רעות, פקס:08-9721841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נילי </w:t>
      </w:r>
      <w:proofErr w:type="spellStart"/>
      <w:r>
        <w:rPr>
          <w:rtl/>
        </w:rPr>
        <w:t>טייכמן</w:t>
      </w:r>
      <w:proofErr w:type="spellEnd"/>
      <w:r>
        <w:rPr>
          <w:rtl/>
        </w:rPr>
        <w:t xml:space="preserve"> ,אדריכלית העיר מודיעין, תלתן 1, 71700, מודיעין-מכבים-רעות, טלפון:052-6096149, פקס:08-9721841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איחוד וחלוקה מחדש בין מגרש 284 (</w:t>
      </w:r>
      <w:proofErr w:type="spellStart"/>
      <w:r>
        <w:rPr>
          <w:rtl/>
        </w:rPr>
        <w:t>שצ"פ</w:t>
      </w:r>
      <w:proofErr w:type="spellEnd"/>
      <w:r>
        <w:rPr>
          <w:rtl/>
        </w:rPr>
        <w:t xml:space="preserve">) ומגרש 800 (מגש למבנה מיוחד) באזור התעסוקה מודיעין, וזאת ע"מ לאפשר בניית מבנים הנדרשים למגרש הכדורגל במגרש 284 (כגון טריבונות, </w:t>
      </w:r>
      <w:proofErr w:type="spellStart"/>
      <w:r>
        <w:rPr>
          <w:rtl/>
        </w:rPr>
        <w:t>שרותים</w:t>
      </w:r>
      <w:proofErr w:type="spellEnd"/>
      <w:r>
        <w:rPr>
          <w:rtl/>
        </w:rPr>
        <w:t xml:space="preserve">, מלתחות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'.)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15/01/2013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>15/01/2013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>24/01/2013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:מודיעין-מכבים-רעות, תחום שיפוט :מודיעין-מכבים-רעות, ישוב :מודיעין-מכבים-רעות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5896 חלקי חלקות: 37 , 38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5896 חלקות במלואן: 26 , 27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מנהל מקרקעי ישראל - מחוז מרכז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בבעלות 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ר.ז</w:t>
            </w:r>
            <w:proofErr w:type="spellEnd"/>
            <w:r>
              <w:rPr>
                <w:rtl/>
              </w:rPr>
              <w:t>. פרידמן ייזום והשקעות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27910231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שירי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פרידמן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12715520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נעמי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גלברט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עירית מודיעין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רשות מקומית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עירית מודיעין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בבעלות רשות מקומית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הלפרין פלוס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 w:rsidRPr="00936731">
        <w:rPr>
          <w:u w:val="single"/>
          <w:rtl/>
        </w:rPr>
        <w:t>מטרת הדיון</w:t>
      </w:r>
      <w:r>
        <w:rPr>
          <w:rtl/>
        </w:rPr>
        <w:t xml:space="preserve"> :</w:t>
      </w:r>
      <w:r>
        <w:rPr>
          <w:rtl/>
        </w:rPr>
        <w:tab/>
        <w:t>דיון באימוץ הליכי הפקדה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1701"/>
        </w:tabs>
        <w:rPr>
          <w:rtl/>
        </w:rPr>
      </w:pPr>
    </w:p>
    <w:p w:rsidR="00470157" w:rsidRDefault="00506246" w:rsidP="00936731">
      <w:pPr>
        <w:pStyle w:val="magicstile"/>
        <w:tabs>
          <w:tab w:val="left" w:pos="709"/>
        </w:tabs>
        <w:rPr>
          <w:rtl/>
        </w:rPr>
      </w:pPr>
      <w:r>
        <w:rPr>
          <w:rFonts w:hint="cs"/>
          <w:rtl/>
        </w:rPr>
        <w:t>8</w:t>
      </w:r>
      <w:r w:rsidR="00470157">
        <w:rPr>
          <w:rtl/>
        </w:rPr>
        <w:t>.</w:t>
      </w:r>
      <w:r w:rsidR="00470157">
        <w:rPr>
          <w:rtl/>
        </w:rPr>
        <w:tab/>
      </w:r>
      <w:r w:rsidR="00470157" w:rsidRPr="00936731">
        <w:rPr>
          <w:b/>
          <w:bCs/>
          <w:u w:val="single"/>
          <w:rtl/>
        </w:rPr>
        <w:t>דיון עפ"י סעיף 195(1) לחוק התכנון והבניה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12:00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936731" w:rsidRDefault="00936731" w:rsidP="00470157">
      <w:pPr>
        <w:pStyle w:val="magicstile"/>
        <w:tabs>
          <w:tab w:val="left" w:pos="1701"/>
        </w:tabs>
        <w:rPr>
          <w:rtl/>
        </w:rPr>
      </w:pPr>
    </w:p>
    <w:p w:rsidR="00936731" w:rsidRDefault="00936731" w:rsidP="00936731">
      <w:pPr>
        <w:pStyle w:val="magicstile"/>
        <w:numPr>
          <w:ilvl w:val="0"/>
          <w:numId w:val="1"/>
        </w:numPr>
        <w:rPr>
          <w:rtl/>
        </w:rPr>
      </w:pPr>
      <w:r>
        <w:rPr>
          <w:rtl/>
        </w:rPr>
        <w:t>40/29/94 - עירית רמלה עם רשת דובדבן להקמת מעון יום</w:t>
      </w:r>
    </w:p>
    <w:p w:rsidR="00936731" w:rsidRDefault="00936731" w:rsidP="00936731">
      <w:pPr>
        <w:pStyle w:val="magicstile"/>
        <w:numPr>
          <w:ilvl w:val="0"/>
          <w:numId w:val="1"/>
        </w:numPr>
        <w:rPr>
          <w:rtl/>
        </w:rPr>
      </w:pPr>
      <w:r>
        <w:rPr>
          <w:rtl/>
        </w:rPr>
        <w:t xml:space="preserve">121/37/134 - עירית רחובות עם עמותת אגודת תומכי ישיבת שער אליעזר </w:t>
      </w:r>
      <w:proofErr w:type="spellStart"/>
      <w:r>
        <w:rPr>
          <w:rtl/>
        </w:rPr>
        <w:t>קרעטשניף</w:t>
      </w:r>
      <w:proofErr w:type="spellEnd"/>
      <w:r>
        <w:rPr>
          <w:rtl/>
        </w:rPr>
        <w:t xml:space="preserve"> לניהול בי"ס במבנה קיים</w:t>
      </w:r>
    </w:p>
    <w:p w:rsidR="00936731" w:rsidRDefault="00936731" w:rsidP="00936731">
      <w:pPr>
        <w:pStyle w:val="magicstile"/>
        <w:numPr>
          <w:ilvl w:val="0"/>
          <w:numId w:val="1"/>
        </w:numPr>
        <w:rPr>
          <w:rtl/>
        </w:rPr>
      </w:pPr>
      <w:r>
        <w:rPr>
          <w:rtl/>
        </w:rPr>
        <w:t xml:space="preserve">34/26/93 - עירית לוד עם משפ' </w:t>
      </w:r>
      <w:proofErr w:type="spellStart"/>
      <w:r>
        <w:rPr>
          <w:rtl/>
        </w:rPr>
        <w:t>אזברגה</w:t>
      </w:r>
      <w:proofErr w:type="spellEnd"/>
      <w:r>
        <w:rPr>
          <w:rtl/>
        </w:rPr>
        <w:t xml:space="preserve">  להקמת והפעלת מזנון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>
        <w:rPr>
          <w:rtl/>
        </w:rPr>
        <w:t>328/29/130 - עיריית ראשון לציון  עם החברה הכלכלית רא</w:t>
      </w:r>
      <w:r>
        <w:rPr>
          <w:rFonts w:hint="eastAsia"/>
          <w:rtl/>
        </w:rPr>
        <w:t>של</w:t>
      </w:r>
      <w:r>
        <w:rPr>
          <w:rtl/>
        </w:rPr>
        <w:t>"צ להקמת קופ"ח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 w:rsidRPr="002C4D1B">
        <w:rPr>
          <w:rtl/>
        </w:rPr>
        <w:t xml:space="preserve">20/29/67 - </w:t>
      </w:r>
      <w:r w:rsidRPr="002C4D1B">
        <w:rPr>
          <w:rFonts w:hint="cs"/>
          <w:rtl/>
        </w:rPr>
        <w:t>עירית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הוד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השרון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עמותת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קהילת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יונתן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להקמת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מרכז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קהילתי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דתי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 w:rsidRPr="002C4D1B">
        <w:rPr>
          <w:rtl/>
        </w:rPr>
        <w:t xml:space="preserve">32/26/123 - </w:t>
      </w:r>
      <w:r w:rsidRPr="002C4D1B">
        <w:rPr>
          <w:rFonts w:hint="cs"/>
          <w:rtl/>
        </w:rPr>
        <w:t>עירית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אלעד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עמותת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חזון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מרדכי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להקמת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והפעלת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בית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כנסת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 w:rsidRPr="002C4D1B">
        <w:rPr>
          <w:rtl/>
        </w:rPr>
        <w:t xml:space="preserve">33/26/123 - </w:t>
      </w:r>
      <w:r w:rsidRPr="002C4D1B">
        <w:rPr>
          <w:rFonts w:hint="cs"/>
          <w:rtl/>
        </w:rPr>
        <w:t>עירית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אלעד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עמותת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תורת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חיים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להקמת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והפעלת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בית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כנסת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 w:rsidRPr="002C4D1B">
        <w:rPr>
          <w:rtl/>
        </w:rPr>
        <w:t xml:space="preserve">34/26/123 - </w:t>
      </w:r>
      <w:r w:rsidRPr="002C4D1B">
        <w:rPr>
          <w:rFonts w:hint="cs"/>
          <w:rtl/>
        </w:rPr>
        <w:t>עירית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אלעד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עמותת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עופר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איילים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להקמת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והפעלת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בית</w:t>
      </w:r>
      <w:r w:rsidRPr="002C4D1B">
        <w:rPr>
          <w:rtl/>
        </w:rPr>
        <w:t xml:space="preserve"> </w:t>
      </w:r>
      <w:r w:rsidRPr="002C4D1B">
        <w:rPr>
          <w:rFonts w:hint="cs"/>
          <w:rtl/>
        </w:rPr>
        <w:t>כנסת</w:t>
      </w:r>
    </w:p>
    <w:p w:rsidR="00936731" w:rsidRDefault="00936731" w:rsidP="00936731">
      <w:pPr>
        <w:pStyle w:val="magicstile"/>
        <w:numPr>
          <w:ilvl w:val="0"/>
          <w:numId w:val="1"/>
        </w:numPr>
      </w:pPr>
      <w:r w:rsidRPr="00BD1D09">
        <w:rPr>
          <w:rtl/>
        </w:rPr>
        <w:t xml:space="preserve">240/29/74 - </w:t>
      </w:r>
      <w:r w:rsidRPr="00BD1D09">
        <w:rPr>
          <w:rFonts w:hint="cs"/>
          <w:rtl/>
        </w:rPr>
        <w:t>עירית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פ</w:t>
      </w:r>
      <w:r w:rsidRPr="00BD1D09">
        <w:rPr>
          <w:rtl/>
        </w:rPr>
        <w:t>"</w:t>
      </w:r>
      <w:r w:rsidRPr="00BD1D09">
        <w:rPr>
          <w:rFonts w:hint="cs"/>
          <w:rtl/>
        </w:rPr>
        <w:t>ת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ביטול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הפקעה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והחזרת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קרקע</w:t>
      </w:r>
      <w:r w:rsidRPr="00BD1D09">
        <w:rPr>
          <w:rtl/>
        </w:rPr>
        <w:t xml:space="preserve"> </w:t>
      </w:r>
      <w:proofErr w:type="spellStart"/>
      <w:r w:rsidRPr="00BD1D09">
        <w:rPr>
          <w:rFonts w:hint="cs"/>
          <w:rtl/>
        </w:rPr>
        <w:t>לממ</w:t>
      </w:r>
      <w:r w:rsidRPr="00BD1D09">
        <w:rPr>
          <w:rtl/>
        </w:rPr>
        <w:t>"</w:t>
      </w:r>
      <w:r w:rsidRPr="00BD1D09">
        <w:rPr>
          <w:rFonts w:hint="cs"/>
          <w:rtl/>
        </w:rPr>
        <w:t>י</w:t>
      </w:r>
      <w:proofErr w:type="spellEnd"/>
    </w:p>
    <w:p w:rsidR="00936731" w:rsidRDefault="00936731" w:rsidP="00936731">
      <w:pPr>
        <w:pStyle w:val="magicstile"/>
        <w:tabs>
          <w:tab w:val="left" w:pos="1701"/>
        </w:tabs>
        <w:rPr>
          <w:rFonts w:hint="cs"/>
          <w:rtl/>
        </w:rPr>
      </w:pPr>
      <w:r w:rsidRPr="00BD1D09">
        <w:rPr>
          <w:rtl/>
        </w:rPr>
        <w:t xml:space="preserve">29/67 - </w:t>
      </w:r>
      <w:r w:rsidRPr="00BD1D09">
        <w:rPr>
          <w:rFonts w:hint="cs"/>
          <w:rtl/>
        </w:rPr>
        <w:t>עירית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הוד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השרון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ביטול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הפקעה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והחזרת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קרקע</w:t>
      </w:r>
      <w:r w:rsidRPr="00BD1D09">
        <w:rPr>
          <w:rtl/>
        </w:rPr>
        <w:t xml:space="preserve"> </w:t>
      </w:r>
      <w:r w:rsidRPr="00BD1D09">
        <w:rPr>
          <w:rFonts w:hint="cs"/>
          <w:rtl/>
        </w:rPr>
        <w:t>לבעלים</w:t>
      </w:r>
    </w:p>
    <w:p w:rsidR="00936731" w:rsidRDefault="00936731" w:rsidP="00936731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 w:rsidP="00936731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 w:rsidP="00936731">
      <w:pPr>
        <w:pStyle w:val="magicstile"/>
        <w:tabs>
          <w:tab w:val="left" w:pos="1701"/>
        </w:tabs>
        <w:rPr>
          <w:rFonts w:hint="cs"/>
          <w:rtl/>
        </w:rPr>
      </w:pPr>
      <w:r>
        <w:rPr>
          <w:rtl/>
        </w:rPr>
        <w:t>מטרת הדיון :</w:t>
      </w:r>
      <w:r>
        <w:rPr>
          <w:rtl/>
        </w:rPr>
        <w:tab/>
        <w:t>דיון עפ"י סעיף 195(1) לחוק התכנון והבניה</w:t>
      </w:r>
    </w:p>
    <w:p w:rsidR="00936731" w:rsidRDefault="00936731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 w:rsidP="00470157">
      <w:pPr>
        <w:pStyle w:val="magicstile"/>
        <w:tabs>
          <w:tab w:val="left" w:pos="1701"/>
        </w:tabs>
        <w:rPr>
          <w:rFonts w:hint="cs"/>
          <w:rtl/>
        </w:rPr>
      </w:pPr>
    </w:p>
    <w:p w:rsidR="00936731" w:rsidRDefault="0093673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936731" w:rsidRDefault="00506246" w:rsidP="00936731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rtl/>
        </w:rPr>
        <w:t>9</w:t>
      </w:r>
      <w:r w:rsidR="00470157">
        <w:rPr>
          <w:rtl/>
        </w:rPr>
        <w:t>.</w:t>
      </w:r>
      <w:r w:rsidR="00470157">
        <w:rPr>
          <w:rtl/>
        </w:rPr>
        <w:tab/>
      </w:r>
      <w:r w:rsidR="00470157" w:rsidRPr="00936731">
        <w:rPr>
          <w:b/>
          <w:bCs/>
          <w:u w:val="single"/>
          <w:rtl/>
        </w:rPr>
        <w:t>תכנית - ק/ 3578 : תוספת זכויות בניה למגורים ושינוי בקווי בנין</w:t>
      </w:r>
    </w:p>
    <w:p w:rsidR="00936731" w:rsidRDefault="0093673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:ג'לג'וליה</w:t>
      </w:r>
      <w:r>
        <w:rPr>
          <w:rtl/>
        </w:rPr>
        <w:tab/>
        <w:t xml:space="preserve">שעת דיון : </w:t>
      </w:r>
      <w:r>
        <w:rPr>
          <w:rtl/>
        </w:rPr>
        <w:tab/>
        <w:t>12:30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מוזמנים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רשיקה</w:t>
      </w:r>
      <w:proofErr w:type="spellEnd"/>
      <w:r>
        <w:rPr>
          <w:rtl/>
        </w:rPr>
        <w:t xml:space="preserve"> אחמד ,בעל קרקע ,פרטי, כפר ברא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מאג'ד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,יזם ,פרטי, כפר ברא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סרסור זוהרי ,עורך התכנית ,הנדסאי, כפר קאסם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בדיר </w:t>
      </w:r>
      <w:proofErr w:type="spellStart"/>
      <w:r>
        <w:rPr>
          <w:rtl/>
        </w:rPr>
        <w:t>מאג'ד</w:t>
      </w:r>
      <w:proofErr w:type="spellEnd"/>
      <w:r>
        <w:rPr>
          <w:rtl/>
        </w:rPr>
        <w:t>,, כפר קאסם, פקס:03-9370242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סיגל </w:t>
      </w:r>
      <w:proofErr w:type="spellStart"/>
      <w:r>
        <w:rPr>
          <w:rtl/>
        </w:rPr>
        <w:t>לחמני</w:t>
      </w:r>
      <w:proofErr w:type="spellEnd"/>
      <w:r>
        <w:rPr>
          <w:rtl/>
        </w:rPr>
        <w:t xml:space="preserve"> ,יו"ר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קסם, עבד אל כרים קאסם 0, 48810, כפר קאסם, פקס:03-9370242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ג'אבר </w:t>
      </w:r>
      <w:proofErr w:type="spellStart"/>
      <w:r>
        <w:rPr>
          <w:rtl/>
        </w:rPr>
        <w:t>ג'אבר</w:t>
      </w:r>
      <w:proofErr w:type="spellEnd"/>
      <w:r>
        <w:rPr>
          <w:rtl/>
        </w:rPr>
        <w:t xml:space="preserve"> ,ראש </w:t>
      </w:r>
      <w:proofErr w:type="spellStart"/>
      <w:r>
        <w:rPr>
          <w:rtl/>
        </w:rPr>
        <w:t>מ.מקומית</w:t>
      </w:r>
      <w:proofErr w:type="spellEnd"/>
      <w:r>
        <w:rPr>
          <w:rtl/>
        </w:rPr>
        <w:t xml:space="preserve"> ג'לג'וליה, ג'לג'וליה, פקס:04-9962238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תוספת זכויות בניה למגורים ושינוי בקווי בניין.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12/08/2012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06/05/2013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:קסם, תחום שיפוט :ג'לג'וליה, ישוב :ג'לג'וליה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8888 חלקי חלקות: 1 - 2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8888 חלקות במלואן: 36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רשיקה</w:t>
            </w:r>
            <w:proofErr w:type="spellEnd"/>
            <w:r>
              <w:rPr>
                <w:rtl/>
              </w:rPr>
              <w:t xml:space="preserve"> אחמד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מאג'ד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מאג'ד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סרסור זוהרי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הנדסאי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Fonts w:hint="cs"/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  <w:r w:rsidR="00936731">
        <w:rPr>
          <w:rFonts w:hint="cs"/>
          <w:rtl/>
        </w:rPr>
        <w:t>.</w:t>
      </w:r>
    </w:p>
    <w:p w:rsidR="00936731" w:rsidRDefault="0093673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936731" w:rsidRDefault="00936731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936731" w:rsidRDefault="00470157" w:rsidP="00506246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0</w:t>
      </w:r>
      <w:r>
        <w:rPr>
          <w:rtl/>
        </w:rPr>
        <w:t>.</w:t>
      </w:r>
      <w:r>
        <w:rPr>
          <w:rtl/>
        </w:rPr>
        <w:tab/>
      </w:r>
      <w:r w:rsidRPr="00936731">
        <w:rPr>
          <w:b/>
          <w:bCs/>
          <w:u w:val="single"/>
          <w:rtl/>
        </w:rPr>
        <w:t>תכנית - 451-0126714 : תוספת באחוזי בנייה ובמספר הקומות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:כפר ברא</w:t>
      </w:r>
      <w:r>
        <w:rPr>
          <w:rtl/>
        </w:rPr>
        <w:tab/>
        <w:t xml:space="preserve">שעת דיון : </w:t>
      </w:r>
      <w:r>
        <w:rPr>
          <w:rtl/>
        </w:rPr>
        <w:tab/>
        <w:t>12:55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יומנה </w:t>
      </w: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,מגיש התכנית ,פרטי ,כפר ברא, כפר ברא 0, כפר ברא, טלפון:03-9030253, פקס:03-9030253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עסאף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ריאן</w:t>
      </w:r>
      <w:proofErr w:type="spellEnd"/>
      <w:r>
        <w:rPr>
          <w:rtl/>
        </w:rPr>
        <w:t xml:space="preserve"> ,עורך התכנית ,עורך ראשי ,כפר ברא, כפר ברא 0, כפר ברא, טלפון:03-9030253, פקס:03-9030253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ריאד </w:t>
      </w: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,עורך התכנית ,מודד ,כפר ברא, כפר ברא 0, כפר ברא, טלפון:03-9030253, פקס:03-9030253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בדיר </w:t>
      </w:r>
      <w:proofErr w:type="spellStart"/>
      <w:r>
        <w:rPr>
          <w:rtl/>
        </w:rPr>
        <w:t>מאג'ד</w:t>
      </w:r>
      <w:proofErr w:type="spellEnd"/>
      <w:r>
        <w:rPr>
          <w:rtl/>
        </w:rPr>
        <w:t xml:space="preserve">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קסם, עבד אל כרים קאסם 0, 48810, כפר קאסם, טלפון:03-937091, פקס:03-9370242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סיגל </w:t>
      </w:r>
      <w:proofErr w:type="spellStart"/>
      <w:r>
        <w:rPr>
          <w:rtl/>
        </w:rPr>
        <w:t>לחמני</w:t>
      </w:r>
      <w:proofErr w:type="spellEnd"/>
      <w:r>
        <w:rPr>
          <w:rtl/>
        </w:rPr>
        <w:t xml:space="preserve"> ,יו"ר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קסם, עבד אל כרים קאסם 0, 48810, כפר קאסם, פקס:03-9370242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מחמוד </w:t>
      </w: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,ראש מועצת כפר ברא, כפר ברא, טלפון:050-5233388, פקס:03-9382018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חאתם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עאסי</w:t>
      </w:r>
      <w:proofErr w:type="spellEnd"/>
      <w:r>
        <w:rPr>
          <w:rtl/>
        </w:rPr>
        <w:t xml:space="preserve"> ,מהנדס מועצה כפר ברא, כפר ברא, טלפון:050-8922023, פקס:03-9382018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קביעת 8 יחידות דיור במקום יחידה אחת מעל לקומת חנייה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11/03/2013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30/07/2013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:קסם, תחום שיפוט :כפר ברא, ישוב :כפר ברא, רחוב :כפר ברא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8892 חלקי חלקות: 81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ברא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203200159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יומנה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ברא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203200159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יומנה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 בפועל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ברא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203200159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יומנה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חוכר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ברא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27539303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עסאף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ריאן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כפר ברא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50931781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ריאד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עאסי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3A39D1" w:rsidRDefault="003A39D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3A39D1" w:rsidRDefault="00470157" w:rsidP="00506246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1</w:t>
      </w:r>
      <w:r>
        <w:rPr>
          <w:rtl/>
        </w:rPr>
        <w:t>.</w:t>
      </w:r>
      <w:r>
        <w:rPr>
          <w:rtl/>
        </w:rPr>
        <w:tab/>
      </w:r>
      <w:r w:rsidR="003A39D1" w:rsidRPr="003A39D1">
        <w:rPr>
          <w:b/>
          <w:bCs/>
          <w:u w:val="single"/>
          <w:rtl/>
        </w:rPr>
        <w:t>ת</w:t>
      </w:r>
      <w:r w:rsidRPr="003A39D1">
        <w:rPr>
          <w:b/>
          <w:bCs/>
          <w:u w:val="single"/>
          <w:rtl/>
        </w:rPr>
        <w:t>כנית - יד/ 6198 : נאות יהוד - העצמאות 26, יהוד.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:יהוד</w:t>
      </w:r>
      <w:r>
        <w:rPr>
          <w:rtl/>
        </w:rPr>
        <w:tab/>
        <w:t xml:space="preserve">שעת דיון : </w:t>
      </w:r>
      <w:r>
        <w:rPr>
          <w:rtl/>
        </w:rPr>
        <w:tab/>
        <w:t>13:20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רחל ברנר ,בעל קרקע ,מעורב, דרך העצמאות 26, יהוד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דוד שאולי ,יזם ,פרטי, דרך העצמאות 26, יהוד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ניקי</w:t>
      </w:r>
      <w:proofErr w:type="spellEnd"/>
      <w:r>
        <w:rPr>
          <w:rtl/>
        </w:rPr>
        <w:t xml:space="preserve"> פיין ,עורך התכנית ,אדריכל, </w:t>
      </w:r>
      <w:proofErr w:type="spellStart"/>
      <w:r>
        <w:rPr>
          <w:rtl/>
        </w:rPr>
        <w:t>מזא"ה</w:t>
      </w:r>
      <w:proofErr w:type="spellEnd"/>
      <w:r>
        <w:rPr>
          <w:rtl/>
        </w:rPr>
        <w:t xml:space="preserve"> 32, פתח תקוה, פקס:03-9347308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מוניקה זר ציון ,מהנדסת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יהוד-נווה אפרים, מרבד הקסמים 6, 56000, יהוד, פקס:03-5361683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חנה נגר ,מזכירות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יהוד, מרבד הקסמים 6, 56000, יהוד, טלפון:03-9662847, פקס:03-5391229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לשנות את  יעוד השטח לבית אבות+ מסחר בקומת קרקע, לאפשר השלמת קומה נוספת בבניין, לשנות קווי בניין צדדי ואחורי ואת התכסית לפי הבניין הקיים במגרש היתר.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מחוז : מרכז, מרחב תכנון :יהוד-נווה </w:t>
      </w:r>
      <w:proofErr w:type="spellStart"/>
      <w:r>
        <w:rPr>
          <w:rtl/>
        </w:rPr>
        <w:t>אפריים</w:t>
      </w:r>
      <w:proofErr w:type="spellEnd"/>
      <w:r>
        <w:rPr>
          <w:rtl/>
        </w:rPr>
        <w:t>, תחום שיפוט :יהוד-מונוסון, ישוב :יהוד, רחוב :דרך העצמאות בית: 26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גוש 6696 חלקות במלואן: 28 - 29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שאולי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שאולי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שאולי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רחל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ברנר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proofErr w:type="spellStart"/>
            <w:r>
              <w:rPr>
                <w:rtl/>
              </w:rPr>
              <w:t>ניקי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פיין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3A39D1" w:rsidRDefault="003A39D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3A39D1" w:rsidRDefault="00470157" w:rsidP="00506246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2</w:t>
      </w:r>
      <w:r>
        <w:rPr>
          <w:rtl/>
        </w:rPr>
        <w:t>.</w:t>
      </w:r>
      <w:r>
        <w:rPr>
          <w:rtl/>
        </w:rPr>
        <w:tab/>
      </w:r>
      <w:r w:rsidRPr="003A39D1">
        <w:rPr>
          <w:b/>
          <w:bCs/>
          <w:u w:val="single"/>
          <w:rtl/>
        </w:rPr>
        <w:t>בקשה - פת/ ש/ 1199 : ח</w:t>
      </w:r>
      <w:r w:rsidR="00491822">
        <w:rPr>
          <w:rFonts w:hint="cs"/>
          <w:b/>
          <w:bCs/>
          <w:u w:val="single"/>
          <w:rtl/>
        </w:rPr>
        <w:t>נ</w:t>
      </w:r>
      <w:r w:rsidRPr="003A39D1">
        <w:rPr>
          <w:b/>
          <w:bCs/>
          <w:u w:val="single"/>
          <w:rtl/>
        </w:rPr>
        <w:t>יון לילה בגן לאומי מקורות הירקון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13:50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מינהל</w:t>
      </w:r>
      <w:proofErr w:type="spellEnd"/>
      <w:r>
        <w:rPr>
          <w:rtl/>
        </w:rPr>
        <w:t xml:space="preserve"> מקרקעי ישראל ,בעל קרקע ,מדינה ,מחוז מרכז, דרך בגין 125, 67012, תל אביב-יפו, פקס:03-7632279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אלונה ליפשיץ ,עורך הבקשה, הלל 2, ירושלים, פקס:02-6257211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רשות הטבע והגנים ,מגיש הבקשה ,פרטי, עם ועולמו 3, 95463, ירושלים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משה </w:t>
      </w:r>
      <w:proofErr w:type="spellStart"/>
      <w:r>
        <w:rPr>
          <w:rtl/>
        </w:rPr>
        <w:t>שמרלר</w:t>
      </w:r>
      <w:proofErr w:type="spellEnd"/>
      <w:r>
        <w:rPr>
          <w:rtl/>
        </w:rPr>
        <w:t xml:space="preserve"> ,מנהל אגף תכנון עיר, </w:t>
      </w:r>
      <w:proofErr w:type="spellStart"/>
      <w:r>
        <w:rPr>
          <w:rtl/>
        </w:rPr>
        <w:t>העליה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השניה</w:t>
      </w:r>
      <w:proofErr w:type="spellEnd"/>
      <w:r>
        <w:rPr>
          <w:rtl/>
        </w:rPr>
        <w:t xml:space="preserve"> 0, 49100, פתח תקוה, פקס:03-9052616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אדר' </w:t>
      </w:r>
      <w:proofErr w:type="spellStart"/>
      <w:r>
        <w:rPr>
          <w:rtl/>
        </w:rPr>
        <w:t>סרג'יו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רטסקו</w:t>
      </w:r>
      <w:proofErr w:type="spellEnd"/>
      <w:r>
        <w:rPr>
          <w:rtl/>
        </w:rPr>
        <w:t xml:space="preserve"> ,מהנדס העיר פתח תקוה, </w:t>
      </w:r>
      <w:proofErr w:type="spellStart"/>
      <w:r>
        <w:rPr>
          <w:rtl/>
        </w:rPr>
        <w:t>העליה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השניה</w:t>
      </w:r>
      <w:proofErr w:type="spellEnd"/>
      <w:r>
        <w:rPr>
          <w:rtl/>
        </w:rPr>
        <w:t xml:space="preserve"> 1, 49100, פתח תקוה, פקס:03-9052395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ציפי </w:t>
      </w:r>
      <w:proofErr w:type="spellStart"/>
      <w:r>
        <w:rPr>
          <w:rtl/>
        </w:rPr>
        <w:t>גלבר</w:t>
      </w:r>
      <w:proofErr w:type="spellEnd"/>
      <w:r>
        <w:rPr>
          <w:rtl/>
        </w:rPr>
        <w:t xml:space="preserve"> ,ס. מנהל אגף תכנון, </w:t>
      </w:r>
      <w:proofErr w:type="spellStart"/>
      <w:r>
        <w:rPr>
          <w:rtl/>
        </w:rPr>
        <w:t>העליה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השניה</w:t>
      </w:r>
      <w:proofErr w:type="spellEnd"/>
      <w:r>
        <w:rPr>
          <w:rtl/>
        </w:rPr>
        <w:t xml:space="preserve"> 1, 49100, פתח תקוה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מחוז : מרכז, מרחב תכנון :פתח תקוה, תחום שיפוט :, ישוב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גוש 6347 חלקות במלואן: 17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מחוז מרכז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 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רשות הטבע והגנים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מגיש הבקשה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אלונה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ליפשיץ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עורך הבקשה</w:t>
            </w:r>
          </w:p>
        </w:tc>
      </w:tr>
    </w:tbl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בבקשה</w:t>
      </w:r>
      <w:r w:rsidR="003A39D1">
        <w:rPr>
          <w:rFonts w:hint="cs"/>
          <w:rtl/>
        </w:rPr>
        <w:t>.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3A39D1" w:rsidRDefault="003A39D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Pr="003A39D1" w:rsidRDefault="00470157" w:rsidP="00506246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3</w:t>
      </w:r>
      <w:r>
        <w:rPr>
          <w:rtl/>
        </w:rPr>
        <w:t>.</w:t>
      </w:r>
      <w:r>
        <w:rPr>
          <w:rtl/>
        </w:rPr>
        <w:tab/>
      </w:r>
      <w:r w:rsidRPr="003A39D1">
        <w:rPr>
          <w:b/>
          <w:bCs/>
          <w:u w:val="single"/>
          <w:rtl/>
        </w:rPr>
        <w:t xml:space="preserve">תכנית - 424-0119099 : פלאש תאורה - מגרש מס' 67 </w:t>
      </w:r>
      <w:proofErr w:type="spellStart"/>
      <w:r w:rsidRPr="003A39D1">
        <w:rPr>
          <w:b/>
          <w:bCs/>
          <w:u w:val="single"/>
          <w:rtl/>
        </w:rPr>
        <w:t>בא"ת</w:t>
      </w:r>
      <w:proofErr w:type="spellEnd"/>
      <w:r w:rsidRPr="003A39D1">
        <w:rPr>
          <w:b/>
          <w:bCs/>
          <w:u w:val="single"/>
          <w:rtl/>
        </w:rPr>
        <w:t xml:space="preserve"> חמ"ן</w:t>
      </w:r>
    </w:p>
    <w:p w:rsidR="00470157" w:rsidRDefault="00470157" w:rsidP="003A39D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 w:rsidR="003A39D1">
        <w:rPr>
          <w:rFonts w:hint="cs"/>
          <w:u w:val="single"/>
          <w:rtl/>
        </w:rPr>
        <w:t xml:space="preserve"> חבל מודיעין</w:t>
      </w:r>
      <w:r>
        <w:rPr>
          <w:rtl/>
        </w:rPr>
        <w:tab/>
        <w:t xml:space="preserve">שעת דיון : </w:t>
      </w:r>
      <w:r>
        <w:rPr>
          <w:rtl/>
        </w:rPr>
        <w:tab/>
        <w:t>14:15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מגיש התכנית ,פרטי ,פלאש תאורה נכסים (1988) בע"מ, תאנה מכבים רעות 2, מודיעין-מכבים-רעות, טלפון:03-7218300, פקס:03-5587196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יאיר </w:t>
      </w:r>
      <w:proofErr w:type="spellStart"/>
      <w:r>
        <w:rPr>
          <w:rtl/>
        </w:rPr>
        <w:t>גרול</w:t>
      </w:r>
      <w:proofErr w:type="spellEnd"/>
      <w:r>
        <w:rPr>
          <w:rtl/>
        </w:rPr>
        <w:t xml:space="preserve"> ,עורך התכנית ,עורך ראשי, הכרמל 18, כפר סבא, טלפון:09-7659005, פקס:09-7659005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דן </w:t>
      </w:r>
      <w:proofErr w:type="spellStart"/>
      <w:r>
        <w:rPr>
          <w:rtl/>
        </w:rPr>
        <w:t>שלסינגר</w:t>
      </w:r>
      <w:proofErr w:type="spellEnd"/>
      <w:r>
        <w:rPr>
          <w:rtl/>
        </w:rPr>
        <w:t xml:space="preserve"> ,עורך התכנית ,מודד, חומה 12, ראשון לציון, טלפון:03-9523332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ג'לאל </w:t>
      </w:r>
      <w:proofErr w:type="spellStart"/>
      <w:r>
        <w:rPr>
          <w:rtl/>
        </w:rPr>
        <w:t>מנסור</w:t>
      </w:r>
      <w:proofErr w:type="spellEnd"/>
      <w:r>
        <w:rPr>
          <w:rtl/>
        </w:rPr>
        <w:t xml:space="preserve"> ,עורך התכנית ,יועץ תנועה, טירה 0, טירה, טלפון:09-7936637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נתן </w:t>
      </w:r>
      <w:proofErr w:type="spellStart"/>
      <w:r>
        <w:rPr>
          <w:rtl/>
        </w:rPr>
        <w:t>אפפל</w:t>
      </w:r>
      <w:proofErr w:type="spellEnd"/>
      <w:r>
        <w:rPr>
          <w:rtl/>
        </w:rPr>
        <w:t xml:space="preserve"> ,עורך התכנית ,יועץ נופי, </w:t>
      </w:r>
      <w:proofErr w:type="spellStart"/>
      <w:r>
        <w:rPr>
          <w:rtl/>
        </w:rPr>
        <w:t>התע"ש</w:t>
      </w:r>
      <w:proofErr w:type="spellEnd"/>
      <w:r>
        <w:rPr>
          <w:rtl/>
        </w:rPr>
        <w:t xml:space="preserve"> 24, כפר סבא, טלפון:09-7664003, פקס:09-7664005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בעל ענין בקרקע ,חוכר ,פלאש תאורה נכסים (1988) בע"מ, תאנה מכבים רעות 2, מודיעין-מכבים-רעות, טלפון:03-7218300, פקס:03-5587196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בעל ענין בקרקע ,בעלים ,</w:t>
      </w:r>
      <w:proofErr w:type="spellStart"/>
      <w:r>
        <w:rPr>
          <w:rtl/>
        </w:rPr>
        <w:t>מינהל</w:t>
      </w:r>
      <w:proofErr w:type="spellEnd"/>
      <w:r>
        <w:rPr>
          <w:rtl/>
        </w:rPr>
        <w:t xml:space="preserve"> מקרקעי ישראל, דרך בגין 125, תל אביב-יפו, טלפון:03-7632222, פקס:03-7632132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הרצל </w:t>
      </w:r>
      <w:proofErr w:type="spellStart"/>
      <w:r>
        <w:rPr>
          <w:rtl/>
        </w:rPr>
        <w:t>אלעני</w:t>
      </w:r>
      <w:proofErr w:type="spellEnd"/>
      <w:r>
        <w:rPr>
          <w:rtl/>
        </w:rPr>
        <w:t xml:space="preserve">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חבל מודיעין, מודיעים 10, 71908, שהם, טלפון:053-213854, פקס:03-9722800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משה אורון ,מ"מ מהנדס הוועדה חבל מודיעין, מודיעים 10, 73100, שהם, פקס:03-9722886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אסנת </w:t>
      </w:r>
      <w:proofErr w:type="spellStart"/>
      <w:r>
        <w:rPr>
          <w:rtl/>
        </w:rPr>
        <w:t>אשוואל</w:t>
      </w:r>
      <w:proofErr w:type="spellEnd"/>
      <w:r>
        <w:rPr>
          <w:rtl/>
        </w:rPr>
        <w:t xml:space="preserve"> ,מנהלת לשכת ראש המועצה חבל מודיעין, מודיעים 10, 73100, שהם, פקס:03-9722886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רינה </w:t>
      </w:r>
      <w:proofErr w:type="spellStart"/>
      <w:r>
        <w:rPr>
          <w:rtl/>
        </w:rPr>
        <w:t>צלנר</w:t>
      </w:r>
      <w:proofErr w:type="spellEnd"/>
      <w:r>
        <w:rPr>
          <w:rtl/>
        </w:rPr>
        <w:t xml:space="preserve"> ,מנהלת </w:t>
      </w:r>
      <w:proofErr w:type="spellStart"/>
      <w:r>
        <w:rPr>
          <w:rtl/>
        </w:rPr>
        <w:t>אדמניסטרטיבית</w:t>
      </w:r>
      <w:proofErr w:type="spellEnd"/>
      <w:r>
        <w:rPr>
          <w:rtl/>
        </w:rPr>
        <w:t xml:space="preserve"> - חבל מודיעין, מודיעים 10, 73100, שהם, פקס:03-9722886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תמר דותן ,ס. מהנדס הוועדה חבל מודיעין, מודיעים 10, 73100, שהם, פקס:03-9722886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1. תוספת קומת מסד בחלל שנוצר מתחת למבנה קיים בהיתר.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 תיקון קו בניין תת קרקעי בפינה הדרומית מזרחית של המבנה עד 3.8 מ' (מצב קיים).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14/01/2013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28/07/2013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מחוז : מרכז, מרחב תכנון :חבל מודיעין, תחום שיפוט :חבל מודיעין, ישוב :מודיעין-מכבים-רעות, רחוב :אזור </w:t>
      </w:r>
      <w:proofErr w:type="spellStart"/>
      <w:r>
        <w:rPr>
          <w:rtl/>
        </w:rPr>
        <w:t>התעשיה</w:t>
      </w:r>
      <w:proofErr w:type="spellEnd"/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4801 חלקי חלקות: 83 , 84 , 85 , 86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5524 חלקי חלקות: 1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פלאש תאורה נכסים (1988)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פלאש תאורה נכסים (1988)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חוכר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50397462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יאיר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גרול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17029786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דן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שלסינגר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52566171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ג'לאל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מנסור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יועץ תנועה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1314061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נתן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אפפל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יועץ נופי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506246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4</w:t>
      </w:r>
      <w:r>
        <w:rPr>
          <w:rtl/>
        </w:rPr>
        <w:t>.</w:t>
      </w:r>
      <w:r>
        <w:rPr>
          <w:rtl/>
        </w:rPr>
        <w:tab/>
      </w:r>
      <w:r w:rsidR="003A39D1" w:rsidRPr="003A39D1">
        <w:rPr>
          <w:b/>
          <w:bCs/>
          <w:u w:val="single"/>
          <w:rtl/>
        </w:rPr>
        <w:t>ת</w:t>
      </w:r>
      <w:r w:rsidRPr="003A39D1">
        <w:rPr>
          <w:b/>
          <w:bCs/>
          <w:u w:val="single"/>
          <w:rtl/>
        </w:rPr>
        <w:t>כנית - 417-0136523 : שינוי יעוד מקרקע חקלאית למסחר ומשרדים בחגור - שד/27/524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:חגור</w:t>
      </w:r>
      <w:r>
        <w:rPr>
          <w:rtl/>
        </w:rPr>
        <w:tab/>
        <w:t xml:space="preserve">שעת דיון : </w:t>
      </w:r>
      <w:r>
        <w:rPr>
          <w:rtl/>
        </w:rPr>
        <w:tab/>
        <w:t>14:40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חגור מושב ,מגיש התכנית ,אחר ,חגור-מושב עובדים להתיישבות חקלאית שיתופית בע"מ,  0, חגור, טלפון:03-9389232, פקס:03-9388005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אביבית </w:t>
      </w:r>
      <w:proofErr w:type="spellStart"/>
      <w:r>
        <w:rPr>
          <w:rtl/>
        </w:rPr>
        <w:t>פריאל</w:t>
      </w:r>
      <w:proofErr w:type="spellEnd"/>
      <w:r>
        <w:rPr>
          <w:rtl/>
        </w:rPr>
        <w:t xml:space="preserve"> ,עורך התכנית ,עורך ראשי, </w:t>
      </w:r>
      <w:proofErr w:type="spellStart"/>
      <w:r>
        <w:rPr>
          <w:rtl/>
        </w:rPr>
        <w:t>אז"ר</w:t>
      </w:r>
      <w:proofErr w:type="spellEnd"/>
      <w:r>
        <w:rPr>
          <w:rtl/>
        </w:rPr>
        <w:t xml:space="preserve"> 4, כפר סבא, טלפון:09-7464141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ריאד </w:t>
      </w:r>
      <w:proofErr w:type="spellStart"/>
      <w:r>
        <w:rPr>
          <w:rtl/>
        </w:rPr>
        <w:t>עאצי</w:t>
      </w:r>
      <w:proofErr w:type="spellEnd"/>
      <w:r>
        <w:rPr>
          <w:rtl/>
        </w:rPr>
        <w:t xml:space="preserve"> ,עורך התכנית ,מודד,  0, כפר ברא, טלפון:052-2758312, פקס:052-2758312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קובי </w:t>
      </w:r>
      <w:proofErr w:type="spellStart"/>
      <w:r>
        <w:rPr>
          <w:rtl/>
        </w:rPr>
        <w:t>וטנברג</w:t>
      </w:r>
      <w:proofErr w:type="spellEnd"/>
      <w:r>
        <w:rPr>
          <w:rtl/>
        </w:rPr>
        <w:t xml:space="preserve"> ,עורך התכנית ,יועץ תנועה, בר אילן 48, רעננה, טלפון:09-7450096, פקס:09-7416134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proofErr w:type="spellStart"/>
      <w:r>
        <w:rPr>
          <w:rtl/>
        </w:rPr>
        <w:t>מינהל</w:t>
      </w:r>
      <w:proofErr w:type="spellEnd"/>
      <w:r>
        <w:rPr>
          <w:rtl/>
        </w:rPr>
        <w:t xml:space="preserve"> מקרקעי ישראל ,בעל ענין בקרקע ,בבעלות מדינה ,</w:t>
      </w:r>
      <w:proofErr w:type="spellStart"/>
      <w:r>
        <w:rPr>
          <w:rtl/>
        </w:rPr>
        <w:t>מינהל</w:t>
      </w:r>
      <w:proofErr w:type="spellEnd"/>
      <w:r>
        <w:rPr>
          <w:rtl/>
        </w:rPr>
        <w:t xml:space="preserve"> מקרקעי ישראל, דרך בגין 125, תל אביב-יפו, טלפון:03-7632222, פקס:03-7632222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נילי יוגב ,מהנדסת ו. מקומית דרום השרון, נווה ירק 125, 49945, </w:t>
      </w:r>
      <w:proofErr w:type="spellStart"/>
      <w:r>
        <w:rPr>
          <w:rtl/>
        </w:rPr>
        <w:t>נוה</w:t>
      </w:r>
      <w:proofErr w:type="spellEnd"/>
      <w:r>
        <w:rPr>
          <w:rtl/>
        </w:rPr>
        <w:t xml:space="preserve"> ירק, פקס:03-9000569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מרדכי דלגו ,ראש מועצה אזורית דרום השרון, </w:t>
      </w:r>
      <w:proofErr w:type="spellStart"/>
      <w:r>
        <w:rPr>
          <w:rtl/>
        </w:rPr>
        <w:t>נוה</w:t>
      </w:r>
      <w:proofErr w:type="spellEnd"/>
      <w:r>
        <w:rPr>
          <w:rtl/>
        </w:rPr>
        <w:t xml:space="preserve"> ירק, טלפון:03-9000520, פקס:03-9000529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דינה קישון ,מ"מ מהנדסת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דרום השרון, </w:t>
      </w:r>
      <w:proofErr w:type="spellStart"/>
      <w:r>
        <w:rPr>
          <w:rtl/>
        </w:rPr>
        <w:t>נוה</w:t>
      </w:r>
      <w:proofErr w:type="spellEnd"/>
      <w:r>
        <w:rPr>
          <w:rtl/>
        </w:rPr>
        <w:t xml:space="preserve"> ירק, טלפון:052-8318598, פקס:03-9000569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שינוי יעוד מקרקע חקלאית למסחר ומשרדים, דרכים וחניות ושטח ציבורי פתוח.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24/06/2013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>21/07/2013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 xml:space="preserve">          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 xml:space="preserve">          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:דרום השרון, תחום שיפוט :דרום השרון, ישוב :חגור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7584 חלקי חלקות: 3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7584 חלקות במלואן: 6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חגור-מושב עובדים להתיישבות חקלאית שיתופית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חגור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מושב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אחר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מינהל</w:t>
            </w:r>
            <w:proofErr w:type="spellEnd"/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בבעלות מדינה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25259219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אביבית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פריאל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50931781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ריאד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עאצי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מודד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50920479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קובי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וטנברג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יועץ תנועה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בהפקדת 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3A39D1" w:rsidRDefault="003A39D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506246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5</w:t>
      </w:r>
      <w:r>
        <w:rPr>
          <w:rtl/>
        </w:rPr>
        <w:t>.</w:t>
      </w:r>
      <w:r>
        <w:rPr>
          <w:rtl/>
        </w:rPr>
        <w:tab/>
      </w:r>
      <w:r w:rsidR="00506246">
        <w:rPr>
          <w:b/>
          <w:bCs/>
          <w:u w:val="single"/>
          <w:rtl/>
        </w:rPr>
        <w:t>ת</w:t>
      </w:r>
      <w:bookmarkStart w:id="0" w:name="_GoBack"/>
      <w:bookmarkEnd w:id="0"/>
      <w:r w:rsidRPr="003A39D1">
        <w:rPr>
          <w:b/>
          <w:bCs/>
          <w:u w:val="single"/>
          <w:rtl/>
        </w:rPr>
        <w:t>כנית - 403-0126383 : החלפת יעוד קרקע בגוש 7774 החלקה 13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:טירה</w:t>
      </w:r>
      <w:r>
        <w:rPr>
          <w:rtl/>
        </w:rPr>
        <w:tab/>
        <w:t xml:space="preserve">שעת דיון : </w:t>
      </w:r>
      <w:r>
        <w:rPr>
          <w:rtl/>
        </w:rPr>
        <w:tab/>
        <w:t>15:05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A39D1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A39D1">
        <w:rPr>
          <w:u w:val="single"/>
          <w:rtl/>
        </w:rPr>
        <w:t>מוזמנים</w:t>
      </w:r>
      <w:r w:rsidR="003A39D1" w:rsidRPr="003A39D1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עיריית טירה עיריית טירה ,מגיש התכנית ,פרטי, טירה 0, 44915, טירה, טלפון:054-4530422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ראיד גלגולי ,עורך התכנית ,עורך ראשי, טירה 0, 44915, טירה, טלפון:09-7930853, פקס:09-7930853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טירה מזכירות הועדה ,יו"ר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טירה, טירה, טלפון:09-7936478, פקס:09-7751448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באסם נאסר ,מהנדס </w:t>
      </w:r>
      <w:proofErr w:type="spellStart"/>
      <w:r>
        <w:rPr>
          <w:rtl/>
        </w:rPr>
        <w:t>ו.המקומית</w:t>
      </w:r>
      <w:proofErr w:type="spellEnd"/>
      <w:r>
        <w:rPr>
          <w:rtl/>
        </w:rPr>
        <w:t xml:space="preserve"> טירה, טירה, פקס:09-7751448</w:t>
      </w:r>
    </w:p>
    <w:p w:rsidR="003A39D1" w:rsidRDefault="003A39D1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המרת </w:t>
      </w:r>
      <w:proofErr w:type="spellStart"/>
      <w:r>
        <w:rPr>
          <w:rtl/>
        </w:rPr>
        <w:t>ש.צ.פ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ש.פ.פ</w:t>
      </w:r>
      <w:proofErr w:type="spellEnd"/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מחוז : מרכז, מרחב תכנון :טירה, תחום שיפוט :, ישוב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מחוז : מרכז, מרחב תכנון :טירה, תחום שיפוט :טירה, ישוב :טירה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גוש 7774 חלקי חלקות: 13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56965502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56965502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יזם בפועל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56965502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עיריית טירה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56965502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ראיד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גלגולי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בתכנית</w:t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3A39D1" w:rsidRDefault="003A39D1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</w:p>
    <w:p w:rsidR="00470157" w:rsidRDefault="00470157" w:rsidP="00506246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</w:t>
      </w:r>
      <w:r w:rsidR="00506246">
        <w:rPr>
          <w:rFonts w:hint="cs"/>
          <w:rtl/>
        </w:rPr>
        <w:t>6</w:t>
      </w:r>
      <w:r>
        <w:rPr>
          <w:rtl/>
        </w:rPr>
        <w:t>.</w:t>
      </w:r>
      <w:r>
        <w:rPr>
          <w:rtl/>
        </w:rPr>
        <w:tab/>
      </w:r>
      <w:r w:rsidRPr="0036599F">
        <w:rPr>
          <w:b/>
          <w:bCs/>
          <w:u w:val="single"/>
          <w:rtl/>
        </w:rPr>
        <w:t xml:space="preserve">תכנית - רע/ 810 : מרכז </w:t>
      </w:r>
      <w:proofErr w:type="spellStart"/>
      <w:r w:rsidRPr="0036599F">
        <w:rPr>
          <w:b/>
          <w:bCs/>
          <w:u w:val="single"/>
          <w:rtl/>
        </w:rPr>
        <w:t>אלרם</w:t>
      </w:r>
      <w:proofErr w:type="spellEnd"/>
      <w:r w:rsidRPr="0036599F">
        <w:rPr>
          <w:b/>
          <w:bCs/>
          <w:u w:val="single"/>
          <w:rtl/>
        </w:rPr>
        <w:t xml:space="preserve"> רעננה- ניוד זכויות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:רעננה</w:t>
      </w:r>
      <w:r>
        <w:rPr>
          <w:rtl/>
        </w:rPr>
        <w:tab/>
        <w:t xml:space="preserve">שעת דיון : </w:t>
      </w:r>
      <w:r>
        <w:rPr>
          <w:rtl/>
        </w:rPr>
        <w:tab/>
        <w:t>15:30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470157" w:rsidRPr="0036599F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 w:rsidRPr="0036599F">
        <w:rPr>
          <w:u w:val="single"/>
          <w:rtl/>
        </w:rPr>
        <w:t>מוזמנים</w:t>
      </w:r>
      <w:r w:rsidR="0036599F" w:rsidRPr="0036599F">
        <w:rPr>
          <w:rFonts w:hint="cs"/>
          <w:u w:val="single"/>
          <w:rtl/>
        </w:rPr>
        <w:t>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גבי לוי ,עורך התכנית ,עורך ראשי, בן גוריון 70, הרצליה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משה </w:t>
      </w:r>
      <w:proofErr w:type="spellStart"/>
      <w:r>
        <w:rPr>
          <w:rtl/>
        </w:rPr>
        <w:t>שלומזון</w:t>
      </w:r>
      <w:proofErr w:type="spellEnd"/>
      <w:r>
        <w:rPr>
          <w:rtl/>
        </w:rPr>
        <w:t xml:space="preserve"> ,בעל ענין בקרקע ,בעלים ,חב' "וזוב נכסים בע"מ, אחוזה 98, רעננה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ועדה מקומית רעננה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פרץ </w:t>
      </w:r>
      <w:proofErr w:type="spellStart"/>
      <w:r>
        <w:rPr>
          <w:rtl/>
        </w:rPr>
        <w:t>אוסנברג</w:t>
      </w:r>
      <w:proofErr w:type="spellEnd"/>
      <w:r>
        <w:rPr>
          <w:rtl/>
        </w:rPr>
        <w:t xml:space="preserve"> ,מהנדס </w:t>
      </w:r>
      <w:proofErr w:type="spellStart"/>
      <w:r>
        <w:rPr>
          <w:rtl/>
        </w:rPr>
        <w:t>ו.מקומית</w:t>
      </w:r>
      <w:proofErr w:type="spellEnd"/>
      <w:r>
        <w:rPr>
          <w:rtl/>
        </w:rPr>
        <w:t xml:space="preserve"> רעננה, האחווה 103, 43100, רעננה, פקס:09-7610521</w:t>
      </w:r>
    </w:p>
    <w:p w:rsidR="0036599F" w:rsidRDefault="0036599F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>מטרות התכנית :</w:t>
      </w: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קביעת הוראות לניוד זכויות למסחר ומשרדים לקומה א' בבניין קיים.</w:t>
      </w:r>
    </w:p>
    <w:p w:rsidR="0036599F" w:rsidRDefault="0036599F" w:rsidP="00470157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u w:val="single"/>
          <w:rtl/>
        </w:rPr>
      </w:pPr>
    </w:p>
    <w:p w:rsidR="00470157" w:rsidRDefault="00470157" w:rsidP="00470157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u w:val="single"/>
          <w:rtl/>
        </w:rPr>
        <w:t xml:space="preserve">תאריכים </w:t>
      </w:r>
      <w:proofErr w:type="spellStart"/>
      <w:r>
        <w:rPr>
          <w:u w:val="single"/>
          <w:rtl/>
        </w:rPr>
        <w:t>סטטוטורים</w:t>
      </w:r>
      <w:proofErr w:type="spellEnd"/>
      <w:r>
        <w:rPr>
          <w:u w:val="single"/>
          <w:rtl/>
        </w:rPr>
        <w:t xml:space="preserve">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הכנת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(77) פרסום ברשומות  :</w:t>
      </w:r>
      <w:r>
        <w:rPr>
          <w:rtl/>
        </w:rPr>
        <w:tab/>
        <w:t xml:space="preserve">          </w:t>
      </w:r>
      <w:r>
        <w:rPr>
          <w:rtl/>
        </w:rPr>
        <w:tab/>
        <w:t>החלטה בדיון בהתנגדות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 xml:space="preserve">קבלת </w:t>
      </w:r>
      <w:proofErr w:type="spellStart"/>
      <w:r>
        <w:rPr>
          <w:rtl/>
        </w:rPr>
        <w:t>תוכנית</w:t>
      </w:r>
      <w:proofErr w:type="spellEnd"/>
      <w:r>
        <w:rPr>
          <w:rtl/>
        </w:rPr>
        <w:t xml:space="preserve"> להפקדה                     :</w:t>
      </w:r>
      <w:r>
        <w:rPr>
          <w:rtl/>
        </w:rPr>
        <w:tab/>
        <w:t>16/02/2012</w:t>
      </w:r>
      <w:r>
        <w:rPr>
          <w:rtl/>
        </w:rPr>
        <w:tab/>
        <w:t>החלטה בדיון לאישור התכנית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בדיקת תנאי סף                        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ברשומות (117)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החלטה בדיון בהפקדת התכנית        :</w:t>
      </w:r>
      <w:r>
        <w:rPr>
          <w:rtl/>
        </w:rPr>
        <w:tab/>
        <w:t xml:space="preserve">          </w:t>
      </w:r>
      <w:r>
        <w:rPr>
          <w:rtl/>
        </w:rPr>
        <w:tab/>
        <w:t>פרסום לאישור בעיתונים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להפקדה ברשומות (89)         :</w:t>
      </w:r>
      <w:r>
        <w:rPr>
          <w:rtl/>
        </w:rPr>
        <w:tab/>
        <w:t>02/04/2012</w:t>
      </w:r>
      <w:r>
        <w:rPr>
          <w:rtl/>
        </w:rPr>
        <w:tab/>
        <w:t xml:space="preserve">פרסום </w:t>
      </w:r>
      <w:proofErr w:type="spellStart"/>
      <w:r>
        <w:rPr>
          <w:rtl/>
        </w:rPr>
        <w:t>לדחיה</w:t>
      </w:r>
      <w:proofErr w:type="spellEnd"/>
      <w:r>
        <w:rPr>
          <w:rtl/>
        </w:rPr>
        <w:t xml:space="preserve"> ברשומות (117)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פרסום הפקדה בעיתונים                  :</w:t>
      </w:r>
      <w:r>
        <w:rPr>
          <w:rtl/>
        </w:rPr>
        <w:tab/>
        <w:t>17/02/2012</w:t>
      </w:r>
      <w:r>
        <w:rPr>
          <w:rtl/>
        </w:rPr>
        <w:tab/>
        <w:t>סיום טיפול                                 :</w:t>
      </w:r>
      <w:r>
        <w:rPr>
          <w:rtl/>
        </w:rPr>
        <w:tab/>
        <w:t xml:space="preserve">          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מקום התוכנית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מחוז : מרכז, מרחב תכנון :רעננה, תחום שיפוט :רעננה, ישוב :רעננה, רחוב :אחוזה בית: 96, 97, 98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גושים / חלקות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גוש 6580 חלקות במלואן: 1040 , 1043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u w:val="single"/>
          <w:rtl/>
        </w:rPr>
        <w:t>בעלי עניין :</w:t>
      </w: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חברה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תעודת זהות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פרטי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שם משפחה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תת סוג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סוג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חב' "וזוב נכסים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משה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שלומזון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מגיש התכנית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חב' "וזוב נכסים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משה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שלומזון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בעל ענין בקרקע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חב' "וזוב נכסים בע"מ</w:t>
            </w: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משה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proofErr w:type="spellStart"/>
            <w:r>
              <w:rPr>
                <w:rtl/>
              </w:rPr>
              <w:t>שלומזון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יזם</w:t>
            </w:r>
          </w:p>
        </w:tc>
      </w:tr>
      <w:tr w:rsidR="00470157" w:rsidTr="004701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גבי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לוי</w:t>
            </w:r>
          </w:p>
        </w:tc>
        <w:tc>
          <w:tcPr>
            <w:tcW w:w="1985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ראשי</w:t>
            </w:r>
          </w:p>
        </w:tc>
        <w:tc>
          <w:tcPr>
            <w:tcW w:w="2268" w:type="dxa"/>
            <w:shd w:val="clear" w:color="auto" w:fill="auto"/>
          </w:tcPr>
          <w:p w:rsidR="00470157" w:rsidRDefault="00470157" w:rsidP="00470157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עורך התכנית</w:t>
            </w:r>
          </w:p>
        </w:tc>
      </w:tr>
    </w:tbl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470157" w:rsidRDefault="00470157" w:rsidP="00470157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מטרת הדיון :</w:t>
      </w:r>
      <w:r>
        <w:rPr>
          <w:rtl/>
        </w:rPr>
        <w:tab/>
        <w:t>דיון באימוץ הליכי הפקדה</w:t>
      </w:r>
    </w:p>
    <w:p w:rsidR="00470157" w:rsidRDefault="00470157" w:rsidP="00470157">
      <w:pPr>
        <w:pStyle w:val="magicstile"/>
        <w:tabs>
          <w:tab w:val="left" w:pos="1701"/>
        </w:tabs>
      </w:pPr>
    </w:p>
    <w:sectPr w:rsidR="00470157">
      <w:headerReference w:type="default" r:id="rId8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822" w:rsidRDefault="00491822">
      <w:r>
        <w:separator/>
      </w:r>
    </w:p>
  </w:endnote>
  <w:endnote w:type="continuationSeparator" w:id="0">
    <w:p w:rsidR="00491822" w:rsidRDefault="0049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822" w:rsidRDefault="00491822">
      <w:r>
        <w:separator/>
      </w:r>
    </w:p>
  </w:footnote>
  <w:footnote w:type="continuationSeparator" w:id="0">
    <w:p w:rsidR="00491822" w:rsidRDefault="00491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822" w:rsidRDefault="00491822">
    <w:pPr>
      <w:pStyle w:val="a3"/>
      <w:tabs>
        <w:tab w:val="left" w:pos="8612"/>
        <w:tab w:val="left" w:pos="9512"/>
      </w:tabs>
      <w:rPr>
        <w:rStyle w:val="a5"/>
        <w:rFonts w:hint="cs"/>
        <w:rtl/>
      </w:rPr>
    </w:pPr>
    <w:r>
      <w:rPr>
        <w:rtl/>
      </w:rPr>
      <w:tab/>
    </w:r>
    <w:r>
      <w:rPr>
        <w:rtl/>
      </w:rPr>
      <w:t>הועדה המחוזית לתכנון ולבניה מחוז המרכז, ועדת המשנה הנקודתית</w:t>
    </w:r>
    <w:r>
      <w:rPr>
        <w:rFonts w:hint="cs"/>
        <w:rtl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06246">
      <w:rPr>
        <w:rStyle w:val="a5"/>
        <w:noProof/>
        <w:rtl/>
      </w:rPr>
      <w:t>15</w:t>
    </w:r>
    <w:r>
      <w:rPr>
        <w:rStyle w:val="a5"/>
      </w:rPr>
      <w:fldChar w:fldCharType="end"/>
    </w:r>
  </w:p>
  <w:p w:rsidR="00491822" w:rsidRDefault="00491822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Style w:val="a5"/>
        <w:rtl/>
      </w:rPr>
      <w:tab/>
      <w:t>סדר יום ישיבה מספר : 2013014 תאריך הישיבה : 09/09/2013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r>
      <w:rPr>
        <w:rStyle w:val="a5"/>
        <w:rtl/>
      </w:rPr>
      <w:fldChar w:fldCharType="begin"/>
    </w:r>
    <w:r>
      <w:rPr>
        <w:rStyle w:val="a5"/>
        <w:rtl/>
      </w:rPr>
      <w:instrText xml:space="preserve"> </w:instrText>
    </w:r>
    <w:r>
      <w:rPr>
        <w:rStyle w:val="a5"/>
      </w:rPr>
      <w:instrText>DATE</w:instrText>
    </w:r>
    <w:r>
      <w:rPr>
        <w:rStyle w:val="a5"/>
        <w:rtl/>
      </w:rPr>
      <w:instrText xml:space="preserve"> \@ "</w:instrText>
    </w:r>
    <w:r>
      <w:rPr>
        <w:rStyle w:val="a5"/>
      </w:rPr>
      <w:instrText>dd/MM/yyyy</w:instrText>
    </w:r>
    <w:r>
      <w:rPr>
        <w:rStyle w:val="a5"/>
        <w:rtl/>
      </w:rPr>
      <w:instrText xml:space="preserve">" </w:instrText>
    </w:r>
    <w:r>
      <w:rPr>
        <w:rStyle w:val="a5"/>
        <w:rtl/>
      </w:rPr>
      <w:fldChar w:fldCharType="separate"/>
    </w:r>
    <w:r>
      <w:rPr>
        <w:rStyle w:val="a5"/>
        <w:noProof/>
        <w:rtl/>
      </w:rPr>
      <w:t>‏14/08/2013</w:t>
    </w:r>
    <w:r>
      <w:rPr>
        <w:rStyle w:val="a5"/>
        <w:rtl/>
      </w:rPr>
      <w:fldChar w:fldCharType="end"/>
    </w:r>
  </w:p>
  <w:p w:rsidR="00491822" w:rsidRDefault="00491822">
    <w:pPr>
      <w:pStyle w:val="a3"/>
      <w:tabs>
        <w:tab w:val="left" w:pos="8612"/>
        <w:tab w:val="left" w:pos="9512"/>
      </w:tabs>
      <w:rPr>
        <w:rFonts w:hint="cs"/>
      </w:rPr>
    </w:pPr>
    <w:r>
      <w:rPr>
        <w:rtl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3C5AC8"/>
    <w:multiLevelType w:val="hybridMultilevel"/>
    <w:tmpl w:val="476C5C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A84"/>
    <w:rsid w:val="0036599F"/>
    <w:rsid w:val="003A39D1"/>
    <w:rsid w:val="003B6149"/>
    <w:rsid w:val="00470157"/>
    <w:rsid w:val="00491822"/>
    <w:rsid w:val="00506246"/>
    <w:rsid w:val="00797A84"/>
    <w:rsid w:val="008C1737"/>
    <w:rsid w:val="00936731"/>
    <w:rsid w:val="00B4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797A84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797A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797A84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797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seder_yom_meforat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seder_yom_meforat</Template>
  <TotalTime>66</TotalTime>
  <Pages>21</Pages>
  <Words>4327</Words>
  <Characters>24892</Characters>
  <Application>Microsoft Office Word</Application>
  <DocSecurity>0</DocSecurity>
  <Lines>207</Lines>
  <Paragraphs>58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29161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תלמיד 3</dc:creator>
  <cp:lastModifiedBy>תלמיד 3</cp:lastModifiedBy>
  <cp:revision>3</cp:revision>
  <cp:lastPrinted>2013-08-14T07:05:00Z</cp:lastPrinted>
  <dcterms:created xsi:type="dcterms:W3CDTF">2013-08-14T06:37:00Z</dcterms:created>
  <dcterms:modified xsi:type="dcterms:W3CDTF">2013-08-14T07:44:00Z</dcterms:modified>
</cp:coreProperties>
</file>