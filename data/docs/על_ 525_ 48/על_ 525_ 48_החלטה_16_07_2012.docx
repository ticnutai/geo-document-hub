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E14" w:rsidRDefault="00163E14">
      <w:pPr>
        <w:pStyle w:val="magicstile"/>
        <w:rPr>
          <w:rFonts w:hint="cs"/>
          <w:rtl/>
        </w:rPr>
      </w:pPr>
    </w:p>
    <w:p w:rsidR="00A62C61" w:rsidRDefault="00A62C61" w:rsidP="00A62C61">
      <w:pPr>
        <w:pStyle w:val="magic2"/>
        <w:rPr>
          <w:rtl/>
        </w:rPr>
      </w:pPr>
      <w:r>
        <w:rPr>
          <w:rFonts w:hint="eastAsia"/>
          <w:rtl/>
        </w:rPr>
        <w:t>מדינת</w:t>
      </w:r>
      <w:r>
        <w:rPr>
          <w:rtl/>
        </w:rPr>
        <w:t xml:space="preserve"> ישראל</w:t>
      </w:r>
    </w:p>
    <w:p w:rsidR="00A62C61" w:rsidRDefault="00A62C61" w:rsidP="00A62C61">
      <w:pPr>
        <w:pStyle w:val="magic2"/>
        <w:rPr>
          <w:rtl/>
        </w:rPr>
      </w:pPr>
      <w:r>
        <w:rPr>
          <w:rFonts w:hint="eastAsia"/>
          <w:rtl/>
        </w:rPr>
        <w:t>משרד</w:t>
      </w:r>
      <w:r>
        <w:rPr>
          <w:rtl/>
        </w:rPr>
        <w:t xml:space="preserve"> הפנים</w:t>
      </w:r>
    </w:p>
    <w:p w:rsidR="00A62C61" w:rsidRDefault="00A62C61" w:rsidP="00A62C61">
      <w:pPr>
        <w:pStyle w:val="magic2"/>
        <w:rPr>
          <w:rFonts w:hint="cs"/>
          <w:rtl/>
        </w:rPr>
      </w:pPr>
    </w:p>
    <w:p w:rsidR="00A62C61" w:rsidRPr="00064766" w:rsidRDefault="00A62C61" w:rsidP="00A62C61">
      <w:pPr>
        <w:pStyle w:val="magic2"/>
        <w:rPr>
          <w:color w:val="002060"/>
          <w:sz w:val="48"/>
          <w:szCs w:val="48"/>
          <w:rtl/>
        </w:rPr>
      </w:pPr>
      <w:r w:rsidRPr="00064766">
        <w:rPr>
          <w:rFonts w:hint="eastAsia"/>
          <w:color w:val="002060"/>
          <w:sz w:val="48"/>
          <w:szCs w:val="48"/>
          <w:rtl/>
        </w:rPr>
        <w:t>ועדת</w:t>
      </w:r>
      <w:r w:rsidRPr="00064766">
        <w:rPr>
          <w:color w:val="002060"/>
          <w:sz w:val="48"/>
          <w:szCs w:val="48"/>
          <w:rtl/>
        </w:rPr>
        <w:t xml:space="preserve"> המשנה הנקודתית</w:t>
      </w:r>
    </w:p>
    <w:p w:rsidR="00A62C61" w:rsidRDefault="00A62C61" w:rsidP="00A62C61">
      <w:pPr>
        <w:pStyle w:val="magic2"/>
        <w:rPr>
          <w:rtl/>
        </w:rPr>
      </w:pPr>
      <w:r>
        <w:rPr>
          <w:rFonts w:hint="eastAsia"/>
          <w:rtl/>
        </w:rPr>
        <w:t>הועדה</w:t>
      </w:r>
      <w:r>
        <w:rPr>
          <w:rtl/>
        </w:rPr>
        <w:t xml:space="preserve"> המחוזית לתכנון ולבניה מחוז המרכז</w:t>
      </w:r>
    </w:p>
    <w:p w:rsidR="00A62C61" w:rsidRDefault="00A62C61" w:rsidP="00A62C61">
      <w:pPr>
        <w:pStyle w:val="magic2"/>
        <w:rPr>
          <w:rFonts w:hint="cs"/>
          <w:rtl/>
        </w:rPr>
      </w:pPr>
    </w:p>
    <w:p w:rsidR="00A62C61" w:rsidRDefault="00A62C61" w:rsidP="00A62C61">
      <w:pPr>
        <w:pStyle w:val="magic2"/>
        <w:rPr>
          <w:rFonts w:hint="cs"/>
          <w:rtl/>
        </w:rPr>
      </w:pPr>
    </w:p>
    <w:p w:rsidR="00A62C61" w:rsidRDefault="00A62C61" w:rsidP="00A62C61">
      <w:pPr>
        <w:pStyle w:val="magicbig"/>
        <w:rPr>
          <w:rtl/>
        </w:rPr>
      </w:pPr>
      <w:r>
        <w:rPr>
          <w:rFonts w:hint="eastAsia"/>
          <w:rtl/>
        </w:rPr>
        <w:t>סדר</w:t>
      </w:r>
      <w:r>
        <w:rPr>
          <w:rtl/>
        </w:rPr>
        <w:t xml:space="preserve"> יום לישיבה מספר  2012012</w:t>
      </w:r>
    </w:p>
    <w:p w:rsidR="00A62C61" w:rsidRDefault="00A62C61" w:rsidP="00A62C61">
      <w:pPr>
        <w:pStyle w:val="magic2"/>
        <w:rPr>
          <w:rFonts w:hint="cs"/>
          <w:rtl/>
        </w:rPr>
      </w:pPr>
    </w:p>
    <w:p w:rsidR="00A62C61" w:rsidRDefault="00A62C61" w:rsidP="00A62C61">
      <w:pPr>
        <w:pStyle w:val="magic2"/>
        <w:rPr>
          <w:rFonts w:hint="cs"/>
          <w:rtl/>
        </w:rPr>
      </w:pPr>
    </w:p>
    <w:p w:rsidR="00A62C61" w:rsidRPr="00064766" w:rsidRDefault="00A62C61" w:rsidP="00A62C61">
      <w:pPr>
        <w:pStyle w:val="magic2"/>
        <w:rPr>
          <w:color w:val="002060"/>
          <w:sz w:val="48"/>
          <w:szCs w:val="48"/>
          <w:rtl/>
        </w:rPr>
      </w:pPr>
      <w:r>
        <w:rPr>
          <w:rFonts w:hint="eastAsia"/>
          <w:rtl/>
        </w:rPr>
        <w:t>תאריך</w:t>
      </w:r>
      <w:r>
        <w:rPr>
          <w:rtl/>
        </w:rPr>
        <w:t xml:space="preserve"> הישיבה : יום שני   , כ"ו תמוז  תשעב  ,  </w:t>
      </w:r>
      <w:r w:rsidRPr="00064766">
        <w:rPr>
          <w:color w:val="002060"/>
          <w:sz w:val="48"/>
          <w:szCs w:val="48"/>
          <w:rtl/>
        </w:rPr>
        <w:t>16/07/2012</w:t>
      </w:r>
    </w:p>
    <w:p w:rsidR="00A62C61" w:rsidRDefault="00A62C61" w:rsidP="00A62C61">
      <w:pPr>
        <w:pStyle w:val="magic2"/>
        <w:rPr>
          <w:rtl/>
        </w:rPr>
      </w:pPr>
      <w:r>
        <w:rPr>
          <w:rFonts w:hint="eastAsia"/>
          <w:rtl/>
        </w:rPr>
        <w:t>סדר</w:t>
      </w:r>
      <w:r>
        <w:rPr>
          <w:rtl/>
        </w:rPr>
        <w:t xml:space="preserve"> יום לישיבה מספר  2012012 מקום הישיבה : רחוב הרצל 91, רמלה</w:t>
      </w:r>
    </w:p>
    <w:p w:rsidR="00A62C61" w:rsidRDefault="00A62C61" w:rsidP="00A62C61">
      <w:pPr>
        <w:pStyle w:val="magicstile"/>
        <w:rPr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rPr>
          <w:rFonts w:hint="cs"/>
          <w:rtl/>
        </w:rPr>
      </w:pPr>
    </w:p>
    <w:p w:rsidR="00A62C61" w:rsidRDefault="00A62C61" w:rsidP="00A62C61">
      <w:pPr>
        <w:pStyle w:val="magicstile"/>
        <w:rPr>
          <w:rtl/>
        </w:rPr>
      </w:pPr>
      <w:r>
        <w:rPr>
          <w:rFonts w:hint="eastAsia"/>
          <w:u w:val="single"/>
          <w:rtl/>
        </w:rPr>
        <w:t>סדר</w:t>
      </w:r>
      <w:r>
        <w:rPr>
          <w:u w:val="single"/>
          <w:rtl/>
        </w:rPr>
        <w:t xml:space="preserve"> יום לישיבת ועדת המשנה הנקודתית , ישיבה מספר 2012012</w:t>
      </w:r>
    </w:p>
    <w:p w:rsidR="00A62C61" w:rsidRDefault="00A62C61" w:rsidP="00A62C61">
      <w:pPr>
        <w:pStyle w:val="magicstile"/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418"/>
        </w:tabs>
        <w:rPr>
          <w:rtl/>
        </w:rPr>
      </w:pPr>
      <w:r>
        <w:rPr>
          <w:rtl/>
        </w:rPr>
        <w:tab/>
        <w:t>ברחוב הרצל 91, רמלה</w:t>
      </w:r>
    </w:p>
    <w:p w:rsidR="00A62C61" w:rsidRDefault="00A62C61" w:rsidP="00A62C61">
      <w:pPr>
        <w:pStyle w:val="magicstile"/>
        <w:tabs>
          <w:tab w:val="left" w:pos="1418"/>
        </w:tabs>
        <w:rPr>
          <w:rFonts w:hint="cs"/>
          <w:rtl/>
        </w:rPr>
      </w:pPr>
    </w:p>
    <w:tbl>
      <w:tblPr>
        <w:tblW w:w="107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3402"/>
        <w:gridCol w:w="1134"/>
        <w:gridCol w:w="1134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מטרת</w:t>
            </w:r>
            <w:r>
              <w:rPr>
                <w:rtl/>
              </w:rPr>
              <w:t xml:space="preserve"> הדיון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ישוב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נושא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שעה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מספר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באישור פרוטוקול ועדת משנה נקודתית מיום 25.6.12.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נושא</w:t>
            </w:r>
            <w:r>
              <w:rPr>
                <w:rtl/>
              </w:rPr>
              <w:t xml:space="preserve"> - אישור פרוטוקול</w:t>
            </w: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tl/>
              </w:rPr>
              <w:t>09:00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tl/>
              </w:rPr>
              <w:t>1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בתכנית : דיון באימוץ הליכי הפקדה.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פתח תקוה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פת/ 1241/ 128 : "קניון אבנת - שינוי בינוי"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09:05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2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גבעת שמואל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גש/ 4102 : זכויות בניה לחסון ותוג'מן בבן יוסף 8 גבעת שמואל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09:30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3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מודיעין-מכבים-רעות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מד/ 1/ 13 : תוספת זכויות בניה במגרש מ- 117 שכ' הכרמים מודיעין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09:55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4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מודיעין-מכבים-רעות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מד/ 5/ 43 : תוספת בניה לבניין מגורים ברח' נחל חבר 23, 21, 19 - מודיעין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10:20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5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על/ 525/ 48 : כפר חב"ד חילופים בשטחים לצרכי ציבור.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10:40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6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משמר השבעה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על/ 314/ 34/ א : משמר השבעה שינוי גבולות מגרשים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11:00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7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כפר רות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חמ/ 153/ 33 : כפר רות מערך חדש למגרשים הסבת 16 מגרשים לבעלי משק  ל- 48 מגרשים למגורים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11:20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8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דיון</w:t>
            </w:r>
            <w:r>
              <w:rPr>
                <w:rtl/>
              </w:rPr>
              <w:t xml:space="preserve">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חמ/ 401/ 43 : תוספת זכויות בניה במגרש מס' 12, ב - א. ת חבל מודיעין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11:45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9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227/29/74 - עיריית פתח תקווה עם נקר צבי, נקר אייל, ביצור לאה  - רכישת שטח להשלמה.</w:t>
            </w: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14/29/68 - עיריית גבעת שמואל עם עמותת "נתיבי אמת" - הקמת בית כנסת</w:t>
            </w: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111/37/134 - עיריית רחובות עם עמותת "למדני חוקיך" - הקמת בית כנסת.</w:t>
            </w: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  <w:r>
              <w:rPr>
                <w:rtl/>
              </w:rPr>
              <w:t>112/37/134 - עיריית רחובות עם עמותת "אור</w:t>
            </w:r>
            <w:r>
              <w:rPr>
                <w:rFonts w:hint="eastAsia"/>
                <w:rtl/>
              </w:rPr>
              <w:t>ות</w:t>
            </w:r>
            <w:r>
              <w:rPr>
                <w:rtl/>
              </w:rPr>
              <w:t xml:space="preserve"> בניין עולם" רחובות - הקמת בית כנסת.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נושא</w:t>
            </w:r>
            <w:r>
              <w:rPr>
                <w:rtl/>
              </w:rPr>
              <w:t xml:space="preserve"> - מחוז מרכז - סעיף 195(1) : דיון עפ"י סעיף 195(1) לחוק התכנון והבניה</w:t>
            </w: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12:05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10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מישר 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בר/ 178/ 8 : הוספת מגרש מגורים לשכונה קיימת במישר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12:15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11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lastRenderedPageBreak/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בני ראם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בר/ 224/ 13 : מושב בני ראם, משק 10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12:35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נס ציונה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נס/ 145/ 3/ ב : תכנון פארק המדע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12:55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13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רחובות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רח/ 2111/ 12 : תחנת דלק - עוקף מזרחי, רחובות.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13:20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רחובות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רח/ 750/ א/ 92/ 1 : מוסקוביץ 6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13:40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15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צורן קדימה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הצ/ 4/ 1/ 397 : קדימה - חלקה 122 בגוש 8036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14:00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16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צורן קדימה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הצ/ 4/ 1/ 19/ ד : קדימה - שינוי ייעוד ממבני ציבור למגורים א'.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14:25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17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בבקשה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הוד השרון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בקשה</w:t>
            </w:r>
            <w:r>
              <w:rPr>
                <w:rtl/>
              </w:rPr>
              <w:t xml:space="preserve"> ועדה מקומית - הר/ ש/ 510 : נחל הדר זורם</w:t>
            </w: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14:45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18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דיון בתכנית : דיון באימוץ הליכי הפקדה.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נתניה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נת/ 547/ 18/ א : מגורים ברחוב האר"'י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15:05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19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דיון בהפקדת תכנית : </w:t>
            </w:r>
          </w:p>
        </w:tc>
        <w:tc>
          <w:tcPr>
            <w:tcW w:w="1701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 xml:space="preserve">נתניה                                                                         </w:t>
            </w:r>
          </w:p>
        </w:tc>
        <w:tc>
          <w:tcPr>
            <w:tcW w:w="3402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eastAsia"/>
                <w:rtl/>
              </w:rPr>
              <w:t>תוכנית</w:t>
            </w:r>
            <w:r>
              <w:rPr>
                <w:rtl/>
              </w:rPr>
              <w:t xml:space="preserve"> - נת/ 307/ 28/ 7 : ביב סרוסי - רחוב הולנד</w:t>
            </w:r>
          </w:p>
          <w:p w:rsidR="00A62C61" w:rsidRDefault="00A62C61" w:rsidP="00064766">
            <w:pPr>
              <w:pStyle w:val="magicstile"/>
              <w:tabs>
                <w:tab w:val="left" w:pos="1418"/>
              </w:tabs>
              <w:rPr>
                <w:rFonts w:hint="eastAsia"/>
                <w:rtl/>
              </w:rPr>
            </w:pP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15:30</w:t>
            </w:r>
          </w:p>
        </w:tc>
        <w:tc>
          <w:tcPr>
            <w:tcW w:w="1134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tl/>
              </w:rPr>
              <w:t>20</w:t>
            </w:r>
          </w:p>
        </w:tc>
      </w:tr>
    </w:tbl>
    <w:p w:rsidR="00A62C61" w:rsidRDefault="00A62C61" w:rsidP="00A62C61">
      <w:pPr>
        <w:pStyle w:val="magicstile"/>
        <w:tabs>
          <w:tab w:val="left" w:pos="1418"/>
        </w:tabs>
        <w:rPr>
          <w:rFonts w:hint="cs"/>
          <w:rtl/>
        </w:rPr>
      </w:pPr>
    </w:p>
    <w:p w:rsidR="00A62C61" w:rsidRPr="00064766" w:rsidRDefault="00064766" w:rsidP="00A62C61">
      <w:pPr>
        <w:pStyle w:val="magicstile"/>
        <w:tabs>
          <w:tab w:val="left" w:pos="1418"/>
        </w:tabs>
        <w:rPr>
          <w:rFonts w:hint="cs"/>
          <w:b/>
          <w:bCs/>
        </w:rPr>
      </w:pPr>
      <w:r w:rsidRPr="00064766">
        <w:rPr>
          <w:rFonts w:hint="cs"/>
          <w:b/>
          <w:bCs/>
          <w:rtl/>
        </w:rPr>
        <w:t>שעת סיום משוערת: 16:00.</w:t>
      </w:r>
      <w:r w:rsidR="00A62C61" w:rsidRPr="00064766">
        <w:rPr>
          <w:b/>
          <w:bCs/>
          <w:rtl/>
        </w:rPr>
        <w:br w:type="page"/>
      </w:r>
    </w:p>
    <w:p w:rsidR="00064766" w:rsidRPr="00030528" w:rsidRDefault="00064766" w:rsidP="00064766">
      <w:pPr>
        <w:pStyle w:val="magicstile"/>
        <w:tabs>
          <w:tab w:val="left" w:pos="1418"/>
        </w:tabs>
        <w:rPr>
          <w:b/>
          <w:bCs/>
          <w:rtl/>
        </w:rPr>
      </w:pPr>
      <w:r w:rsidRPr="00030528">
        <w:rPr>
          <w:b/>
          <w:bCs/>
          <w:u w:val="single"/>
          <w:rtl/>
        </w:rPr>
        <w:lastRenderedPageBreak/>
        <w:t>חברי הועדה</w:t>
      </w:r>
      <w:r w:rsidRPr="00030528">
        <w:rPr>
          <w:rFonts w:hint="cs"/>
          <w:b/>
          <w:bCs/>
          <w:u w:val="single"/>
          <w:rtl/>
        </w:rPr>
        <w:t xml:space="preserve"> וממלאי מקומם: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גב' רות יוסף</w:t>
      </w:r>
      <w:r>
        <w:rPr>
          <w:rtl/>
        </w:rPr>
        <w:t xml:space="preserve"> , יו"ר </w:t>
      </w:r>
      <w:r>
        <w:rPr>
          <w:rFonts w:hint="cs"/>
          <w:rtl/>
        </w:rPr>
        <w:t>הועדה</w:t>
      </w:r>
      <w:r>
        <w:rPr>
          <w:rtl/>
        </w:rPr>
        <w:t>, נציג</w:t>
      </w:r>
      <w:r>
        <w:rPr>
          <w:rFonts w:hint="cs"/>
          <w:rtl/>
        </w:rPr>
        <w:t>ת</w:t>
      </w:r>
      <w:r>
        <w:rPr>
          <w:rtl/>
        </w:rPr>
        <w:t xml:space="preserve"> שר הפנים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 w:rsidRPr="00727AA2"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אדר' דניאלה פוסק, מתכננת המחוז.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          גב' </w:t>
      </w:r>
      <w:r>
        <w:rPr>
          <w:rtl/>
        </w:rPr>
        <w:t xml:space="preserve">שפרה פרנקל , </w:t>
      </w:r>
      <w:r>
        <w:rPr>
          <w:rFonts w:hint="cs"/>
          <w:rtl/>
        </w:rPr>
        <w:t>מרכזת הועדה ומ"מ מתכנן המחוז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          מר גיא קפלן, ס. מתכנן המחוז ומ"מ מתכנן המחוז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ד"ר סתונית שמואלי</w:t>
      </w:r>
      <w:r>
        <w:rPr>
          <w:rtl/>
        </w:rPr>
        <w:t>, נציג</w:t>
      </w:r>
      <w:r>
        <w:rPr>
          <w:rFonts w:hint="cs"/>
          <w:rtl/>
        </w:rPr>
        <w:t>ת</w:t>
      </w:r>
      <w:r>
        <w:rPr>
          <w:rtl/>
        </w:rPr>
        <w:t xml:space="preserve"> שר הבינוי והשיכון</w:t>
      </w:r>
      <w:r>
        <w:rPr>
          <w:rFonts w:hint="cs"/>
          <w:rtl/>
        </w:rPr>
        <w:t xml:space="preserve">/אדר' </w:t>
      </w:r>
      <w:r>
        <w:rPr>
          <w:rtl/>
        </w:rPr>
        <w:t>בני חיים, נציג שר הבינוי והשיכון</w:t>
      </w:r>
      <w:r>
        <w:rPr>
          <w:rFonts w:hint="cs"/>
          <w:rtl/>
        </w:rPr>
        <w:t xml:space="preserve">/ מר טימור מגרלי, 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נציג שר הבינוי והשיכון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 w:rsidRPr="00727AA2"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מר </w:t>
      </w:r>
      <w:r>
        <w:rPr>
          <w:rtl/>
        </w:rPr>
        <w:t>ירון ביבי , נציג מינהל מקרקעי ישראל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גב' </w:t>
      </w:r>
      <w:r>
        <w:rPr>
          <w:rtl/>
        </w:rPr>
        <w:t>ורד אדרי , נציג</w:t>
      </w:r>
      <w:r>
        <w:rPr>
          <w:rFonts w:hint="cs"/>
          <w:rtl/>
        </w:rPr>
        <w:t>ת</w:t>
      </w:r>
      <w:r>
        <w:rPr>
          <w:rtl/>
        </w:rPr>
        <w:t xml:space="preserve"> שר הגנת הסביבה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 w:rsidRPr="00727AA2"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גב' </w:t>
      </w:r>
      <w:r>
        <w:rPr>
          <w:rtl/>
        </w:rPr>
        <w:t>רותי פרום אריכא , נציג</w:t>
      </w:r>
      <w:r>
        <w:rPr>
          <w:rFonts w:hint="cs"/>
          <w:rtl/>
        </w:rPr>
        <w:t>ת</w:t>
      </w:r>
      <w:r>
        <w:rPr>
          <w:rtl/>
        </w:rPr>
        <w:t xml:space="preserve"> שר החקלאות</w:t>
      </w:r>
      <w:r>
        <w:rPr>
          <w:rFonts w:hint="cs"/>
          <w:rtl/>
        </w:rPr>
        <w:t xml:space="preserve">/גב' </w:t>
      </w:r>
      <w:r>
        <w:rPr>
          <w:rtl/>
        </w:rPr>
        <w:t>נטע פיינשטיין , נציג</w:t>
      </w:r>
      <w:r>
        <w:rPr>
          <w:rFonts w:hint="cs"/>
          <w:rtl/>
        </w:rPr>
        <w:t>ת</w:t>
      </w:r>
      <w:r>
        <w:rPr>
          <w:rtl/>
        </w:rPr>
        <w:t xml:space="preserve"> שר החקלאות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          מר אסף גולדפרב, נציג שר הבטחון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גב' </w:t>
      </w:r>
      <w:r>
        <w:rPr>
          <w:rtl/>
        </w:rPr>
        <w:t>עפרה חבקין , נציג</w:t>
      </w:r>
      <w:r>
        <w:rPr>
          <w:rFonts w:hint="cs"/>
          <w:rtl/>
        </w:rPr>
        <w:t>ת</w:t>
      </w:r>
      <w:r>
        <w:rPr>
          <w:rtl/>
        </w:rPr>
        <w:t xml:space="preserve"> שר הבריאות</w:t>
      </w:r>
      <w:r>
        <w:rPr>
          <w:rFonts w:hint="cs"/>
          <w:rtl/>
        </w:rPr>
        <w:t xml:space="preserve">/גב' </w:t>
      </w:r>
      <w:r>
        <w:rPr>
          <w:rtl/>
        </w:rPr>
        <w:t>רימה גנזל , נציג</w:t>
      </w:r>
      <w:r>
        <w:rPr>
          <w:rFonts w:hint="cs"/>
          <w:rtl/>
        </w:rPr>
        <w:t>ת</w:t>
      </w:r>
      <w:r>
        <w:rPr>
          <w:rtl/>
        </w:rPr>
        <w:t xml:space="preserve"> שר הבריאות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 w:rsidRPr="00030528"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גב' </w:t>
      </w:r>
      <w:r>
        <w:rPr>
          <w:rtl/>
        </w:rPr>
        <w:t>רותי פרום אריכא , נציג</w:t>
      </w:r>
      <w:r>
        <w:rPr>
          <w:rFonts w:hint="cs"/>
          <w:rtl/>
        </w:rPr>
        <w:t>ת</w:t>
      </w:r>
      <w:r>
        <w:rPr>
          <w:rtl/>
        </w:rPr>
        <w:t xml:space="preserve"> שר החקלאות</w:t>
      </w:r>
      <w:r>
        <w:rPr>
          <w:rFonts w:hint="cs"/>
          <w:rtl/>
        </w:rPr>
        <w:t xml:space="preserve">/גב' </w:t>
      </w:r>
      <w:r>
        <w:rPr>
          <w:rtl/>
        </w:rPr>
        <w:t>נטע פיינשטיין , נציג</w:t>
      </w:r>
      <w:r>
        <w:rPr>
          <w:rFonts w:hint="cs"/>
          <w:rtl/>
        </w:rPr>
        <w:t>ת</w:t>
      </w:r>
      <w:r>
        <w:rPr>
          <w:rtl/>
        </w:rPr>
        <w:t xml:space="preserve"> שר החקלאות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>מר אוריאל בוסו, ס. ראש ע. פ"ת, נציג רשויות מקומיות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 w:rsidRPr="00030528">
        <w:rPr>
          <w:rFonts w:hint="cs"/>
          <w:b/>
          <w:bCs/>
          <w:u w:val="single"/>
          <w:rtl/>
        </w:rPr>
        <w:t>מ"מ:</w:t>
      </w:r>
      <w:r>
        <w:rPr>
          <w:rFonts w:hint="cs"/>
          <w:rtl/>
        </w:rPr>
        <w:t xml:space="preserve"> מר </w:t>
      </w:r>
      <w:r>
        <w:rPr>
          <w:rtl/>
        </w:rPr>
        <w:t>נאדר סרסור ,</w:t>
      </w:r>
      <w:r>
        <w:rPr>
          <w:rFonts w:hint="cs"/>
          <w:rtl/>
        </w:rPr>
        <w:t xml:space="preserve"> ר"מ כפר קאסם,</w:t>
      </w:r>
      <w:r>
        <w:rPr>
          <w:rtl/>
        </w:rPr>
        <w:t xml:space="preserve"> נציג רשויות מקומיות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</w:p>
    <w:p w:rsidR="00064766" w:rsidRPr="00030528" w:rsidRDefault="00064766" w:rsidP="00064766">
      <w:pPr>
        <w:pStyle w:val="magicstile"/>
        <w:tabs>
          <w:tab w:val="left" w:pos="1418"/>
        </w:tabs>
        <w:rPr>
          <w:b/>
          <w:bCs/>
          <w:u w:val="single"/>
          <w:rtl/>
        </w:rPr>
      </w:pPr>
      <w:r w:rsidRPr="00030528">
        <w:rPr>
          <w:rFonts w:hint="cs"/>
          <w:b/>
          <w:bCs/>
          <w:u w:val="single"/>
          <w:rtl/>
        </w:rPr>
        <w:t>מזכירת הועדה:</w:t>
      </w:r>
      <w:r w:rsidRPr="00030528">
        <w:rPr>
          <w:b/>
          <w:bCs/>
          <w:u w:val="single"/>
          <w:rtl/>
        </w:rPr>
        <w:t xml:space="preserve"> </w:t>
      </w:r>
    </w:p>
    <w:p w:rsidR="00064766" w:rsidRDefault="00064766" w:rsidP="00064766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 xml:space="preserve">גב' </w:t>
      </w:r>
      <w:r>
        <w:rPr>
          <w:rtl/>
        </w:rPr>
        <w:t>רונית חג'ג'</w:t>
      </w:r>
    </w:p>
    <w:p w:rsidR="00A62C61" w:rsidRDefault="00A62C61" w:rsidP="00A62C61">
      <w:pPr>
        <w:pStyle w:val="magicstile"/>
        <w:tabs>
          <w:tab w:val="left" w:pos="1418"/>
        </w:tabs>
        <w:rPr>
          <w:rFonts w:hint="cs"/>
          <w:rtl/>
        </w:rPr>
      </w:pPr>
    </w:p>
    <w:p w:rsidR="00064766" w:rsidRDefault="0006476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418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1.</w:t>
      </w:r>
      <w:r>
        <w:rPr>
          <w:rtl/>
        </w:rPr>
        <w:tab/>
      </w:r>
      <w:r>
        <w:rPr>
          <w:u w:val="single"/>
          <w:rtl/>
        </w:rPr>
        <w:t>נושא - מחוז מרכז (1) : אישור פרוטוקול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09:00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באישור פרוטוקול (3)</w:t>
      </w: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אישור פרוטוקול ועדת משנה נקודתית מיום 25.6.12.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064766" w:rsidRDefault="0006476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2.</w:t>
      </w:r>
      <w:r>
        <w:rPr>
          <w:rtl/>
        </w:rPr>
        <w:tab/>
      </w:r>
      <w:r>
        <w:rPr>
          <w:u w:val="single"/>
          <w:rtl/>
        </w:rPr>
        <w:t>תוכנית - פת/ 1241/ 128 : "קניון אבנת - שינוי בינוי"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:פתח תקוה</w:t>
      </w:r>
      <w:r>
        <w:rPr>
          <w:rtl/>
        </w:rPr>
        <w:tab/>
        <w:t xml:space="preserve">שעת דיון : </w:t>
      </w:r>
      <w:r>
        <w:rPr>
          <w:rtl/>
        </w:rPr>
        <w:tab/>
        <w:t>09:05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יזם</w:t>
      </w:r>
      <w:r>
        <w:rPr>
          <w:rtl/>
        </w:rPr>
        <w:t xml:space="preserve"> ,אבנת בע"מ, הרכב 4, תל אביב-יפו, פקס:036897989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עורך</w:t>
      </w:r>
      <w:r>
        <w:rPr>
          <w:rtl/>
        </w:rPr>
        <w:t xml:space="preserve"> התכנית ,אדריכל ,יסקי-מור-סיוון אדריכלים, בן גוריון דוד 1, בני ברק, פקס:036158001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סרג'יו רטסקו ,מהנדס העיר פתח תקוה, העליה השניה 1, 49100, פתח תקוה, פקס:03-9052395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תוספת</w:t>
      </w:r>
      <w:r>
        <w:rPr>
          <w:rtl/>
        </w:rPr>
        <w:t xml:space="preserve"> קומה מסחרית לקניון אבנת ושינוי הוראות בינוי ועיצוב אדריכלי.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:פתח תקוה, תחום שיפוט :פתח תקוה, ישוב :פתח תקוה, רחוב :ז'בוטינסקי בית: 72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:פתח תקוה, תחום שיפוט :פתח תקוה, ישוב :פתח תקוה, רחוב :מוטה גור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:פתח תקוה, תחום שיפוט :פתח תקוה, ישוב :פתח תקוה, רחוב :מוטה גור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6365 חלקי חלקות: 1 , 20 - 21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אבנת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אבנת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אבנת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בעלים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ענין בקרקע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יסקי</w:t>
            </w:r>
            <w:r>
              <w:rPr>
                <w:rtl/>
              </w:rPr>
              <w:t>-מור-סיוון אדריכלים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בתכנית</w:t>
      </w: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דיון באימוץ הליכי הפקדה.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064766" w:rsidRDefault="0006476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3.</w:t>
      </w:r>
      <w:r>
        <w:rPr>
          <w:rtl/>
        </w:rPr>
        <w:tab/>
      </w:r>
      <w:r>
        <w:rPr>
          <w:u w:val="single"/>
          <w:rtl/>
        </w:rPr>
        <w:t>תוכנית - גש/ 4102 : זכויות בניה לחסון ותוג'מן בבן יוסף 8 גבעת שמואל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:גבעת שמואל</w:t>
      </w:r>
      <w:r>
        <w:rPr>
          <w:rtl/>
        </w:rPr>
        <w:tab/>
        <w:t xml:space="preserve">שעת דיון : </w:t>
      </w:r>
      <w:r>
        <w:rPr>
          <w:rtl/>
        </w:rPr>
        <w:tab/>
        <w:t>09:30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פזית</w:t>
      </w:r>
      <w:r>
        <w:rPr>
          <w:rtl/>
        </w:rPr>
        <w:t xml:space="preserve"> חסון ,בעל קרקע ,מעורב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שי</w:t>
      </w:r>
      <w:r>
        <w:rPr>
          <w:rtl/>
        </w:rPr>
        <w:t xml:space="preserve"> חסון ,יזם ,פרטי, בן יוסף שלמה 8, גבעת שמואל, פקס:03-5134987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יניב</w:t>
      </w:r>
      <w:r>
        <w:rPr>
          <w:rtl/>
        </w:rPr>
        <w:t xml:space="preserve"> תורג'מן ,יזם ,פרטי, הנגיד 14, ראשון לציון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מנחם</w:t>
      </w:r>
      <w:r>
        <w:rPr>
          <w:rtl/>
        </w:rPr>
        <w:t xml:space="preserve"> בר לב ,עורך התכנית ,מהנדס, גלעד 63, כוכב יאיר, פקס:077729252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איציק</w:t>
      </w:r>
      <w:r>
        <w:rPr>
          <w:rtl/>
        </w:rPr>
        <w:t xml:space="preserve"> אוזלבו ,מהנדס עיריית גבעת שמואל, בן גוריון 24, 54017, גבעת שמואל, פקס:03-5323558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תוספת</w:t>
      </w:r>
      <w:r>
        <w:rPr>
          <w:rtl/>
        </w:rPr>
        <w:t xml:space="preserve"> זכויות בניה למגורים בחלק הצפוני של המגרש בלבד ( תת חלקה אחד )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:גבעת שמואל, תחום שיפוט :גבעת שמואל, ישוב :גבעת שמואל, רחוב :בן יוסף שלמה בית: 8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6185 חלקות במלואן: 275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חסון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חסון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חסון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יניב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תורג</w:t>
            </w:r>
            <w:r>
              <w:rPr>
                <w:rtl/>
              </w:rPr>
              <w:t>'מן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יניב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תורג</w:t>
            </w:r>
            <w:r>
              <w:rPr>
                <w:rtl/>
              </w:rPr>
              <w:t>'מן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יניב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תורג</w:t>
            </w:r>
            <w:r>
              <w:rPr>
                <w:rtl/>
              </w:rPr>
              <w:t>'מן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פזית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חסון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מנחם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</w:t>
            </w:r>
            <w:r>
              <w:rPr>
                <w:rtl/>
              </w:rPr>
              <w:t xml:space="preserve"> לב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מהנדס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064766" w:rsidRDefault="0006476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4.</w:t>
      </w:r>
      <w:r>
        <w:rPr>
          <w:rtl/>
        </w:rPr>
        <w:tab/>
      </w:r>
      <w:r>
        <w:rPr>
          <w:u w:val="single"/>
          <w:rtl/>
        </w:rPr>
        <w:t>תוכנית - מד/ 1/ 13 : תוספת זכויות בניה במגרש מ- 117 שכ' הכרמים מודיעין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:מודיעין-מכבים-רעות</w:t>
      </w:r>
      <w:r>
        <w:rPr>
          <w:rtl/>
        </w:rPr>
        <w:tab/>
        <w:t xml:space="preserve">שעת דיון : </w:t>
      </w:r>
      <w:r>
        <w:rPr>
          <w:rtl/>
        </w:rPr>
        <w:tab/>
        <w:t>09:55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ופיתוח</w:t>
      </w:r>
      <w:r>
        <w:rPr>
          <w:rtl/>
        </w:rPr>
        <w:t xml:space="preserve"> בע"מ י. ח. דימרי בניה ,יזם ,פרטי, שד ירושלים 1, נתיבות, פקס:08-9932333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רמי</w:t>
      </w:r>
      <w:r>
        <w:rPr>
          <w:rtl/>
        </w:rPr>
        <w:t xml:space="preserve"> מרש ,עורך התכנית ,אדריכל ,מרש אדריכלים בע"מ, שז"ר זלמן 21, באר שבע, פקס:08-6209126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רמי</w:t>
      </w:r>
      <w:r>
        <w:rPr>
          <w:rtl/>
        </w:rPr>
        <w:t xml:space="preserve"> זיו ,מהנדס ו.מקומית מודיעין-מכבים-רעות, תלתן 1, 71700, מודיעין-מכבים-רעות, פקס:08-9721841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תוספת</w:t>
      </w:r>
      <w:r>
        <w:rPr>
          <w:rtl/>
        </w:rPr>
        <w:t xml:space="preserve"> בניה לצורך הגדלת שטח עיקרי ממוצע ליח"ד מ- 90 מ"ר ל-125 מ"ר ותוספת יח"ד 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:מודיעין-מכבים-רעות, תחום שיפוט :מודיעין-מכבים-רעות, ישוב :מודיעין-מכבים-רעות, רחוב :הלוח העברי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:מודיעין-מכבים-רעות, תחום שיפוט :מודיעין-מכבים-רעות, ישוב :מודיעין-מכבים-רעות, רחוב :תשרי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:מודיעין-מכבים-רעות, תחום שיפוט :מודיעין-מכבים-רעות, ישוב :מודיעין-מכבים-רעות, רחוב :תשרי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5632 חלקי חלקות: 12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ופיתוח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</w:t>
            </w:r>
            <w:r>
              <w:rPr>
                <w:rtl/>
              </w:rPr>
              <w:t>. ח. דימרי בניה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ופיתוח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</w:t>
            </w:r>
            <w:r>
              <w:rPr>
                <w:rtl/>
              </w:rPr>
              <w:t>. ח. דימרי בניה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ופיתוח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</w:t>
            </w:r>
            <w:r>
              <w:rPr>
                <w:rtl/>
              </w:rPr>
              <w:t>. ח. דימרי בניה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מרש</w:t>
            </w:r>
            <w:r>
              <w:rPr>
                <w:rtl/>
              </w:rPr>
              <w:t xml:space="preserve"> אדריכלים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רמי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מרש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064766" w:rsidRDefault="0006476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5.</w:t>
      </w:r>
      <w:r>
        <w:rPr>
          <w:rtl/>
        </w:rPr>
        <w:tab/>
      </w:r>
      <w:r>
        <w:rPr>
          <w:u w:val="single"/>
          <w:rtl/>
        </w:rPr>
        <w:t>תוכנית - מד/ 5/ 43 : תוספת בניה לבניין מגורים ברח' נחל חבר 23, 21, 19 - מודיעין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:מודיעין-מכבים-רעות</w:t>
      </w:r>
      <w:r>
        <w:rPr>
          <w:rtl/>
        </w:rPr>
        <w:tab/>
        <w:t xml:space="preserve">שעת דיון : </w:t>
      </w:r>
      <w:r>
        <w:rPr>
          <w:rtl/>
        </w:rPr>
        <w:tab/>
        <w:t>10:20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ברוך</w:t>
      </w:r>
      <w:r>
        <w:rPr>
          <w:rtl/>
        </w:rPr>
        <w:t xml:space="preserve"> מזרחי ,יזם ,פרטי, נחל חבר 23, מודיעין-מכבים-רעות, פקס:0578125188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גאנדי</w:t>
      </w:r>
      <w:r>
        <w:rPr>
          <w:rtl/>
        </w:rPr>
        <w:t xml:space="preserve"> סטפניאנץ ,יזם ,פרטי, נחל חבר 21, מודיעין-מכבים-רעות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אילנית</w:t>
      </w:r>
      <w:r>
        <w:rPr>
          <w:rtl/>
        </w:rPr>
        <w:t xml:space="preserve"> עמית ,יזם ,פרטי, נחל חבר 19, מודיעין-מכבים-רעות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עדי</w:t>
      </w:r>
      <w:r>
        <w:rPr>
          <w:rtl/>
        </w:rPr>
        <w:t xml:space="preserve"> מאירסון ,עורך התכנית ,אדריכל, נחל שורק 69, מודיעין-מכבים-רעות, פקס:08-9751786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רמי</w:t>
      </w:r>
      <w:r>
        <w:rPr>
          <w:rtl/>
        </w:rPr>
        <w:t xml:space="preserve"> זיו ,מהנדס ו.מקומית מודיעין-מכבים-רעות, תלתן 1, 71700, מודיעין-מכבים-רעות, פקס:08-9721841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הגדלת</w:t>
      </w:r>
      <w:r>
        <w:rPr>
          <w:rtl/>
        </w:rPr>
        <w:t xml:space="preserve"> 3 יח"ד בבניין ע"י ניצול חלל קיים מתחת לדירות ותוספת קומה חלקית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:מודיעין-מכבים-רעות, תחום שיפוט :מודיעין-מכבים-רעות, ישוב :מודיעין-מכבים-רעות, רחוב :נחל חבר בית: 23, 19, 21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5684 חלקי חלקות: 65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ברוך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מזרחי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ברוך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מזרחי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ברוך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מזרחי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גאנדי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סטפניאנץ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גאנדי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סטפניאנץ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גאנדי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סטפניאנץ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אילנית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עמית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אילנית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עמית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אילנית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עמית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עדי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מאירסון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064766" w:rsidRDefault="0006476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6.</w:t>
      </w:r>
      <w:r>
        <w:rPr>
          <w:rtl/>
        </w:rPr>
        <w:tab/>
      </w:r>
      <w:r>
        <w:rPr>
          <w:u w:val="single"/>
          <w:rtl/>
        </w:rPr>
        <w:t>תוכנית - על/ 525/ 48 : כפר חב"ד חילופים בשטחים לצרכי ציבור.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rtl/>
        </w:rPr>
        <w:tab/>
        <w:t xml:space="preserve">שעת דיון : </w:t>
      </w:r>
      <w:r>
        <w:rPr>
          <w:rtl/>
        </w:rPr>
        <w:tab/>
        <w:t>10:40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ועד</w:t>
      </w:r>
      <w:r>
        <w:rPr>
          <w:rtl/>
        </w:rPr>
        <w:t xml:space="preserve"> כפר חב"ד ,יזם ,פרטי, כפר חב"ד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אבי חינקיס ,עורך התכנית ,משרד אדריכלים, ההגנה 6, רעננה, טלפון:0505-300602, פקס:09-7421440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נועם</w:t>
      </w:r>
      <w:r>
        <w:rPr>
          <w:rtl/>
        </w:rPr>
        <w:t xml:space="preserve"> רווחה ,מהנדס ו.מקומית עמק לוד, כפר חב"ד, טלפון:050-5237907, פקס:03-9606189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חלוקת</w:t>
      </w:r>
      <w:r>
        <w:rPr>
          <w:rtl/>
        </w:rPr>
        <w:t xml:space="preserve"> מגרשי ציבור תוך שינוי ייעוד הקרקע.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830B16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  <w:r>
        <w:rPr>
          <w:rFonts w:hint="cs"/>
          <w:rtl/>
        </w:rPr>
        <w:t>כפר חב"ד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7196 חלקות במלואן: 118 , 124 , 127 , 133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ועד</w:t>
            </w:r>
            <w:r>
              <w:rPr>
                <w:rtl/>
              </w:rPr>
              <w:t xml:space="preserve"> כפר חב"ד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ועד</w:t>
            </w:r>
            <w:r>
              <w:rPr>
                <w:rtl/>
              </w:rPr>
              <w:t xml:space="preserve"> כפר חב"ד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משרד</w:t>
            </w:r>
            <w:r>
              <w:rPr>
                <w:rtl/>
              </w:rPr>
              <w:t xml:space="preserve"> אדריכלים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</w:t>
            </w:r>
            <w:r>
              <w:rPr>
                <w:rtl/>
              </w:rPr>
              <w:t>' אבי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חינקיס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830B16" w:rsidRDefault="00830B1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7.</w:t>
      </w:r>
      <w:r>
        <w:rPr>
          <w:rtl/>
        </w:rPr>
        <w:tab/>
      </w:r>
      <w:r>
        <w:rPr>
          <w:u w:val="single"/>
          <w:rtl/>
        </w:rPr>
        <w:t>תוכנית - על/ 314/ 34/ א : משמר השבעה שינוי גבולות מגרשים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:משמר השבעה</w:t>
      </w:r>
      <w:r>
        <w:rPr>
          <w:rtl/>
        </w:rPr>
        <w:tab/>
        <w:t xml:space="preserve">שעת דיון : </w:t>
      </w:r>
      <w:r>
        <w:rPr>
          <w:rtl/>
        </w:rPr>
        <w:tab/>
        <w:t>11:00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משמר</w:t>
      </w:r>
      <w:r>
        <w:rPr>
          <w:rtl/>
        </w:rPr>
        <w:t xml:space="preserve"> השבעה מושב ,יזם ,פרטי, משמר השבעה, פקס:03-9604537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אבי חינקיס ,עורך התכנית ,משרד אדריכלים, ההגנה 6, רעננה, טלפון:0505-300602, פקס:09-7421440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נועם</w:t>
      </w:r>
      <w:r>
        <w:rPr>
          <w:rtl/>
        </w:rPr>
        <w:t xml:space="preserve"> רווחה ,מהנדס ו.מקומית עמק לוד, כפר חב"ד, טלפון:050-5237907, פקס:03-9606189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</w:t>
      </w:r>
      <w:r>
        <w:rPr>
          <w:rtl/>
        </w:rPr>
        <w:t>. שינוי ייעודי קרקע וקביעת זכויות והוראות בניה .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ב</w:t>
      </w:r>
      <w:r>
        <w:rPr>
          <w:rtl/>
        </w:rPr>
        <w:t>. שינוי גבולות מגרשים .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ג</w:t>
      </w:r>
      <w:r>
        <w:rPr>
          <w:rtl/>
        </w:rPr>
        <w:t>. איחוד וחלוקת מגרשים בהסכמת בעלים 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:עמק לוד, תחום שיפוט :עמק לוד, ישוב :משמר השבעה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6796 חלקי חלקות: 47 , 48 , 52 , 59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6796 חלקות במלואן: 55 , 56 , 57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משרד</w:t>
            </w:r>
            <w:r>
              <w:rPr>
                <w:rtl/>
              </w:rPr>
              <w:t xml:space="preserve"> אדריכלים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</w:t>
            </w:r>
            <w:r>
              <w:rPr>
                <w:rtl/>
              </w:rPr>
              <w:t>' אבי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חינקיס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משמר</w:t>
            </w:r>
            <w:r>
              <w:rPr>
                <w:rtl/>
              </w:rPr>
              <w:t xml:space="preserve"> השבעה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מושב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משמר</w:t>
            </w:r>
            <w:r>
              <w:rPr>
                <w:rtl/>
              </w:rPr>
              <w:t xml:space="preserve"> השבעה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מושב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830B16" w:rsidRDefault="00830B1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8.</w:t>
      </w:r>
      <w:r>
        <w:rPr>
          <w:rtl/>
        </w:rPr>
        <w:tab/>
      </w:r>
      <w:r>
        <w:rPr>
          <w:u w:val="single"/>
          <w:rtl/>
        </w:rPr>
        <w:t>תוכנית - חמ/ 153/ 33 : כפר רות מערך חדש למגרשים הסבת 16 מגרשים לבעלי משק  ל- 48 מגרשים למגורים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:כפר רות</w:t>
      </w:r>
      <w:r>
        <w:rPr>
          <w:rtl/>
        </w:rPr>
        <w:tab/>
        <w:t xml:space="preserve">שעת דיון : </w:t>
      </w:r>
      <w:r>
        <w:rPr>
          <w:rtl/>
        </w:rPr>
        <w:tab/>
        <w:t>11:20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כפר</w:t>
      </w:r>
      <w:r>
        <w:rPr>
          <w:rtl/>
        </w:rPr>
        <w:t xml:space="preserve"> רות ,יזם ,פרטי, כפר רות, פקס:08-9761014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אילנה</w:t>
      </w:r>
      <w:r>
        <w:rPr>
          <w:rtl/>
        </w:rPr>
        <w:t xml:space="preserve"> הדר ,עורך התכנית ,אדריכל, משמר השבעה, פקס:03-6810616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שמעון</w:t>
      </w:r>
      <w:r>
        <w:rPr>
          <w:rtl/>
        </w:rPr>
        <w:t xml:space="preserve"> סוסן ,ראש מוא"ז חבל מודיעין, מודיעים 10, 73100, שהם, פקס:03-9722800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הרצל</w:t>
      </w:r>
      <w:r>
        <w:rPr>
          <w:rtl/>
        </w:rPr>
        <w:t xml:space="preserve"> אלעני ,מהנדס ו.מקומית חבל מודיעין, מודיעים 10, 71908, שהם, טלפון:053-213854, פקס:03-9722800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איחוד</w:t>
      </w:r>
      <w:r>
        <w:rPr>
          <w:rtl/>
        </w:rPr>
        <w:t xml:space="preserve"> וחלוקה , של 16 מגרשים לבעלי משק באזור הדרומי של כפר רות והפיכתם ל 48 מגרשי מגורים בשטח של 400 מ"ר כל מגרש, ביעוד מגורים א' ודרך מוצעת.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:חבל מודיעין, תחום שיפוט :חבל מודיעין, ישוב :כפר רות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5633 חלקי חלקות: 7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5637 חלקי חלקות: 1 , 3 , 7 , 10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5637 חלקות במלואן: 4 - 5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5644 חלקי חלקות: 4 , 9 , 16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5645 חלקי חלקות: 1 - 2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5647 חלקי חלקות: 1 - 2 , 4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5648 חלקי חלקות: 5 , 9 - 10 , 11 - 13 , 14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5648 חלקות במלואן: 1 , 3 - 4 , 6 - 8 , 16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5651 חלקי חלקות: 87 - 91 , 107 - 108 , 118 - 119 , 129 , 130 , 139 , 145 , 149 - 153 ,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tl/>
        </w:rPr>
        <w:t>155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5651 חלקות במלואן: 162 , 164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כפר</w:t>
            </w:r>
            <w:r>
              <w:rPr>
                <w:rtl/>
              </w:rPr>
              <w:t xml:space="preserve"> רות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כפר</w:t>
            </w:r>
            <w:r>
              <w:rPr>
                <w:rtl/>
              </w:rPr>
              <w:t xml:space="preserve"> רות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אילנה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הדר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830B16" w:rsidRDefault="00830B16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9.</w:t>
      </w:r>
      <w:r>
        <w:rPr>
          <w:rtl/>
        </w:rPr>
        <w:tab/>
      </w:r>
      <w:r>
        <w:rPr>
          <w:u w:val="single"/>
          <w:rtl/>
        </w:rPr>
        <w:t>תוכנית - חמ/ 401/ 43 : תוספת זכויות בניה במגרש מס' 12, ב - א. ת חבל מודיעין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11:45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</w:t>
      </w:r>
      <w:r>
        <w:rPr>
          <w:rtl/>
        </w:rPr>
        <w:t>.ס.י.ס תכנון בע"מ ,יזם ,פרטי, שהם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אמיר</w:t>
      </w:r>
      <w:r>
        <w:rPr>
          <w:rtl/>
        </w:rPr>
        <w:t xml:space="preserve"> קול ,עורך התכנית ,אדריכל, דרך השלום 7, תל אביב-יפו, פקס:03-6918040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שמעון</w:t>
      </w:r>
      <w:r>
        <w:rPr>
          <w:rtl/>
        </w:rPr>
        <w:t xml:space="preserve"> סוסן ,ראש מוא"ז חבל מודיעין, מודיעים 10, 73100, שהם, פקס:03-9722800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הרצל</w:t>
      </w:r>
      <w:r>
        <w:rPr>
          <w:rtl/>
        </w:rPr>
        <w:t xml:space="preserve"> אלעני ,מהנדס ו.מקומית חבל מודיעין, מודיעים 10, 71908, שהם, טלפון:053-213854, פקס:03-9722800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תוספת</w:t>
      </w:r>
      <w:r>
        <w:rPr>
          <w:rtl/>
        </w:rPr>
        <w:t xml:space="preserve"> זכויות בניה על ידי הוספת קומה מעבר למותר בתוכנית חמ/ מק/ 401/ 36 . 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גז</w:t>
      </w:r>
      <w:r>
        <w:rPr>
          <w:rtl/>
        </w:rPr>
        <w:t>/ 401/ 10. החלות והרחבת מרתף החניה עד לגבול המערבי של המגרש 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:חבל מודיעין, תחום שיפוט :חבל מודיעין, ישוב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4619 חלקי חלקות: 27 , 28 , 33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</w:t>
            </w:r>
            <w:r>
              <w:rPr>
                <w:rtl/>
              </w:rPr>
              <w:t>.ס.י.ס תכנון בע"מ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</w:t>
            </w:r>
            <w:r>
              <w:rPr>
                <w:rtl/>
              </w:rPr>
              <w:t>.ס.י.ס תכנון בע"מ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אמיר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קול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10.</w:t>
      </w:r>
      <w:r>
        <w:rPr>
          <w:rtl/>
        </w:rPr>
        <w:tab/>
      </w:r>
      <w:r>
        <w:rPr>
          <w:u w:val="single"/>
          <w:rtl/>
        </w:rPr>
        <w:t>נושא - מחוז מרכז - סעיף 195(1) : דיון עפ"י סעיף 195(1) לחוק התכנון והבניה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</w:t>
      </w:r>
      <w:r>
        <w:rPr>
          <w:rtl/>
        </w:rPr>
        <w:tab/>
        <w:t xml:space="preserve">שעת דיון : </w:t>
      </w:r>
      <w:r>
        <w:rPr>
          <w:rtl/>
        </w:rPr>
        <w:tab/>
        <w:t>12:05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עפ"י סעיף 195(1) לחוק התכנון והבניה</w:t>
      </w: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227/29/74 - עיריית פתח תקווה עם נקר צבי, נקר אייל, ביצור לאה  - רכישת שטח להשלמה.</w:t>
      </w: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14/29/68 - עיריית גבעת שמואל עם עמותת "נתיבי אמת" - הקמת בית כנסת</w:t>
      </w: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111/37/134 - עיריית רחובות עם עמותת "למדני חוקיך" - הקמת בית כנסת.</w:t>
      </w: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tl/>
        </w:rPr>
        <w:t>112/37/134 - עיריית רחובות עם עמותת "אורות בניין עולם" רחובות - הקמת בית כנסת.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11.</w:t>
      </w:r>
      <w:r>
        <w:rPr>
          <w:rtl/>
        </w:rPr>
        <w:tab/>
      </w:r>
      <w:r>
        <w:rPr>
          <w:u w:val="single"/>
          <w:rtl/>
        </w:rPr>
        <w:t>תוכנית - בר/ 178/ 8 : הוספת מגרש מגורים לשכונה קיימת במישר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:מישר</w:t>
      </w:r>
      <w:r>
        <w:rPr>
          <w:rtl/>
        </w:rPr>
        <w:tab/>
        <w:t xml:space="preserve">שעת דיון : </w:t>
      </w:r>
      <w:r>
        <w:rPr>
          <w:rtl/>
        </w:rPr>
        <w:tab/>
        <w:t>12:15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שיתופית</w:t>
      </w:r>
      <w:r>
        <w:rPr>
          <w:rtl/>
        </w:rPr>
        <w:t xml:space="preserve"> בע"מ כפר מישר אגודה ,בעל קרקע ,מעורב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דרור</w:t>
      </w:r>
      <w:r>
        <w:rPr>
          <w:rtl/>
        </w:rPr>
        <w:t xml:space="preserve"> קנדלשיין ,יזם ,פרטי, מישר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עפר נצר ,עורך התכנית, הגורן 20, גדרה, טלפון:050-5481214, פקס:08-8596383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אנה</w:t>
      </w:r>
      <w:r>
        <w:rPr>
          <w:rtl/>
        </w:rPr>
        <w:t xml:space="preserve"> קוגן ,מהנדסת ו.מקומית שורקות, גבעת ברנר, טלפון:03-5501495, פקס:08-9419017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יוסי</w:t>
      </w:r>
      <w:r>
        <w:rPr>
          <w:rtl/>
        </w:rPr>
        <w:t xml:space="preserve"> קנדלשטיין ,ראש מועצת גדרות ד.נ.עמק-שורק, פקס:08-8598793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הקצאת</w:t>
      </w:r>
      <w:r>
        <w:rPr>
          <w:rtl/>
        </w:rPr>
        <w:t xml:space="preserve"> מגרש צמוד דופן לשכונת מגורים ע"י שינוי יעוד מחקלאי למגורים.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:שורקות, תחום שיפוט :גדרות, ישוב :מישר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5137 חלקי חלקות: 28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גדרות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מועצה</w:t>
            </w:r>
            <w:r>
              <w:rPr>
                <w:rtl/>
              </w:rPr>
              <w:t xml:space="preserve"> אזורית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שיתופית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כפר</w:t>
            </w:r>
            <w:r>
              <w:rPr>
                <w:rtl/>
              </w:rPr>
              <w:t xml:space="preserve"> מישר אגודה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דרור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קנדלשיין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דרור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קנדלשיין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</w:t>
            </w:r>
            <w:r>
              <w:rPr>
                <w:rtl/>
              </w:rPr>
              <w:t>' עפר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נצר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12.</w:t>
      </w:r>
      <w:r>
        <w:rPr>
          <w:rtl/>
        </w:rPr>
        <w:tab/>
      </w:r>
      <w:r>
        <w:rPr>
          <w:u w:val="single"/>
          <w:rtl/>
        </w:rPr>
        <w:t>תוכנית - בר/ 224/ 13 : מושב בני ראם, משק 10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:בני ראם</w:t>
      </w:r>
      <w:r>
        <w:rPr>
          <w:rtl/>
        </w:rPr>
        <w:tab/>
        <w:t xml:space="preserve">שעת דיון : </w:t>
      </w:r>
      <w:r>
        <w:rPr>
          <w:rtl/>
        </w:rPr>
        <w:tab/>
        <w:t>12:35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אלי</w:t>
      </w:r>
      <w:r>
        <w:rPr>
          <w:rtl/>
        </w:rPr>
        <w:t xml:space="preserve"> אסקוזידו ,יזם ,פרטי, בני ראם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עליזה</w:t>
      </w:r>
      <w:r>
        <w:rPr>
          <w:rtl/>
        </w:rPr>
        <w:t xml:space="preserve"> אסקוזידו ,יזם ,פרטי, בני ראם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ישראל</w:t>
      </w:r>
      <w:r>
        <w:rPr>
          <w:rtl/>
        </w:rPr>
        <w:t xml:space="preserve"> מסילטי ,עורך התכנית ,אדריכל, חסן מלך מרוקו השני 1, קרית עקרון, פקס:08-9494400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אנה</w:t>
      </w:r>
      <w:r>
        <w:rPr>
          <w:rtl/>
        </w:rPr>
        <w:t xml:space="preserve"> קוגן ,מהנדסת ו.מקומית שורקות, גבעת ברנר, טלפון:03-5501495, פקס:08-9419017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 xml:space="preserve">1. שינוי גבולות אזור המיועד למגורים בישוב כפרי ( תחום חצר המגורים ) ללא שינוי בשטח של כל יעוד הקרקע 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 שינוי קווי בנין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:שורקות, תחום שיפוט :נחל שורק, ישוב :בני ראם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5461 חלקות במלואן: 18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אסקוזידו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אסקוזידו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עליזה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אסקוזידו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עליזה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אסקוזידו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ישראל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מסילטי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13.</w:t>
      </w:r>
      <w:r>
        <w:rPr>
          <w:rtl/>
        </w:rPr>
        <w:tab/>
      </w:r>
      <w:r>
        <w:rPr>
          <w:u w:val="single"/>
          <w:rtl/>
        </w:rPr>
        <w:t>תוכנית - נס/ 145/ 3/ ב : תכנון פארק המדע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:נס ציונה</w:t>
      </w:r>
      <w:r>
        <w:rPr>
          <w:rtl/>
        </w:rPr>
        <w:tab/>
        <w:t xml:space="preserve">שעת דיון : </w:t>
      </w:r>
      <w:r>
        <w:rPr>
          <w:rtl/>
        </w:rPr>
        <w:tab/>
        <w:t>12:55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שמואל</w:t>
      </w:r>
      <w:r>
        <w:rPr>
          <w:rtl/>
        </w:rPr>
        <w:t xml:space="preserve"> רוה ,עורך התכנית ,אדריכל, צבי 12, 52504, רמת גן, פקס:03-7517862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קיריל</w:t>
      </w:r>
      <w:r>
        <w:rPr>
          <w:rtl/>
        </w:rPr>
        <w:t xml:space="preserve"> קוזיול ,אדריכל נס ציונה, הבנים 9, נס ציונה, פקס:08-9401249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תכנון</w:t>
      </w:r>
      <w:r>
        <w:rPr>
          <w:rtl/>
        </w:rPr>
        <w:t xml:space="preserve"> פארק לתעסוקה מצפון לפארק המדע הקיים .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:נס ציונה, תחום שיפוט :נס ציונה, ישוב :נס ציונה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3850 חלקי חלקות: 11 , 13 , 26 , 37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3850 חלקות במלואן: 15 , 17 , 21 - 23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3851 חלקי חלקות: 19 , 39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מונה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נחמיאס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חיים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סמואל</w:t>
            </w:r>
            <w:r>
              <w:rPr>
                <w:rtl/>
              </w:rPr>
              <w:t>(נחמיאס)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מאיר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קומרוף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אברהם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קלר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יוסף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קהלני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ברכה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קהלני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נוה</w:t>
            </w:r>
            <w:r>
              <w:rPr>
                <w:rtl/>
              </w:rPr>
              <w:t xml:space="preserve"> יסף ושרה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רוטוגליאנו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טורגניה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סולרנו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רוטוגליאנו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נוה</w:t>
            </w:r>
            <w:r>
              <w:rPr>
                <w:rtl/>
              </w:rPr>
              <w:t xml:space="preserve"> שוסטר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אפרים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פולקובסקי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אפרים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קומורוב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מלכה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משיח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האדיה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זבידה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אלמה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בן</w:t>
            </w:r>
            <w:r>
              <w:rPr>
                <w:rtl/>
              </w:rPr>
              <w:t xml:space="preserve"> פורת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אפריקה</w:t>
            </w:r>
            <w:r>
              <w:rPr>
                <w:rtl/>
              </w:rPr>
              <w:t xml:space="preserve"> ישראל בע"מ</w:t>
            </w: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עיריית</w:t>
            </w:r>
            <w:r>
              <w:rPr>
                <w:rtl/>
              </w:rPr>
              <w:t xml:space="preserve"> נס ציונה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רשות</w:t>
            </w:r>
            <w:r>
              <w:rPr>
                <w:rtl/>
              </w:rPr>
              <w:t xml:space="preserve"> מקומית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נס</w:t>
            </w:r>
            <w:r>
              <w:rPr>
                <w:rtl/>
              </w:rPr>
              <w:t xml:space="preserve"> ציונה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ועדה</w:t>
            </w:r>
            <w:r>
              <w:rPr>
                <w:rtl/>
              </w:rPr>
              <w:t xml:space="preserve"> מקומית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רשות</w:t>
            </w:r>
            <w:r>
              <w:rPr>
                <w:rtl/>
              </w:rPr>
              <w:t xml:space="preserve"> מקומית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נס</w:t>
            </w:r>
            <w:r>
              <w:rPr>
                <w:rtl/>
              </w:rPr>
              <w:t xml:space="preserve"> ציונה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ועדה</w:t>
            </w:r>
            <w:r>
              <w:rPr>
                <w:rtl/>
              </w:rPr>
              <w:t xml:space="preserve"> מקומית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A62C61" w:rsidTr="00A62C61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שמואל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רוה</w:t>
            </w:r>
          </w:p>
        </w:tc>
        <w:tc>
          <w:tcPr>
            <w:tcW w:w="1985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A62C61" w:rsidRDefault="00A62C61" w:rsidP="00A62C61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62C61" w:rsidRDefault="00A62C61" w:rsidP="00A62C61">
      <w:pPr>
        <w:pStyle w:val="magicstile"/>
        <w:tabs>
          <w:tab w:val="left" w:pos="1701"/>
        </w:tabs>
        <w:rPr>
          <w:rFonts w:hint="cs"/>
          <w:rtl/>
        </w:rPr>
      </w:pPr>
    </w:p>
    <w:p w:rsidR="00A62C61" w:rsidRDefault="00A62C61" w:rsidP="00A62C61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14.</w:t>
      </w:r>
      <w:r>
        <w:rPr>
          <w:rtl/>
        </w:rPr>
        <w:tab/>
      </w:r>
      <w:r>
        <w:rPr>
          <w:u w:val="single"/>
          <w:rtl/>
        </w:rPr>
        <w:t>תוכנית - רח/ 2111/ 12 : תחנת דלק - עוקף מזרחי, רחובות.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:רחובות</w:t>
      </w:r>
      <w:r>
        <w:rPr>
          <w:rtl/>
        </w:rPr>
        <w:tab/>
        <w:t xml:space="preserve">שעת דיון : </w:t>
      </w:r>
      <w:r>
        <w:rPr>
          <w:rtl/>
        </w:rPr>
        <w:tab/>
        <w:t>13:20</w:t>
      </w:r>
    </w:p>
    <w:p w:rsidR="00A62C61" w:rsidRDefault="00A62C61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יוסף</w:t>
      </w:r>
      <w:r>
        <w:rPr>
          <w:rtl/>
        </w:rPr>
        <w:t xml:space="preserve"> הכט ,בעל קרקע ,מעורב, פלמ"ח 34, 76227, רחובות, פקס:08-9453398</w:t>
      </w: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פז</w:t>
      </w:r>
      <w:r>
        <w:rPr>
          <w:rtl/>
        </w:rPr>
        <w:t xml:space="preserve"> חב' נפט בע"מ ,יזם ,פרטי, גבורי ישראל 12, נתניה, פקס:09-8631132</w:t>
      </w: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דב</w:t>
      </w:r>
      <w:r>
        <w:rPr>
          <w:rtl/>
        </w:rPr>
        <w:t xml:space="preserve"> חפץ ,עורך התכנית ,אדריכלות ובינוי ערים בע"מ, זילברמן שאול 34, רחובות, טלפון:050-5202034, פקס:08-</w:t>
      </w: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דלית</w:t>
      </w:r>
      <w:r>
        <w:rPr>
          <w:rtl/>
        </w:rPr>
        <w:t xml:space="preserve"> הראל ,מהנדסת ו.מקומית רחובות, ביל"ו 2, 76442, רחובות, טלפון:052-4840367, פקס:08-9392310</w:t>
      </w: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7D125A" w:rsidRDefault="007D125A" w:rsidP="00A62C61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שינוי</w:t>
      </w:r>
      <w:r>
        <w:rPr>
          <w:rtl/>
        </w:rPr>
        <w:t xml:space="preserve"> יעוד מאיזור חקלאי / נוף כפרי פתוח לתחנת תדלוק דרגה ב' , שטח ציבורי פתוח ודרך .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:רחובות, תחום שיפוט :רחובות, ישוב :רחובות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3700 חלקי חלקות: 518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3700 חלקות במלואן: 397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יוסף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הכט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נילי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פלד</w:t>
            </w:r>
            <w:r>
              <w:rPr>
                <w:rtl/>
              </w:rPr>
              <w:t xml:space="preserve"> (הכט)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חנה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גוטליב</w:t>
            </w:r>
            <w:r>
              <w:rPr>
                <w:rtl/>
              </w:rPr>
              <w:t>(הכט)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פז</w:t>
            </w:r>
            <w:r>
              <w:rPr>
                <w:rtl/>
              </w:rPr>
              <w:t xml:space="preserve"> חב' נפט בע"מ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פז</w:t>
            </w:r>
            <w:r>
              <w:rPr>
                <w:rtl/>
              </w:rPr>
              <w:t xml:space="preserve"> חב' נפט בע"מ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אדריכלות</w:t>
            </w:r>
            <w:r>
              <w:rPr>
                <w:rtl/>
              </w:rPr>
              <w:t xml:space="preserve"> ובינוי ערים בע"מ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דב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חפץ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15.</w:t>
      </w:r>
      <w:r>
        <w:rPr>
          <w:rtl/>
        </w:rPr>
        <w:tab/>
      </w:r>
      <w:r>
        <w:rPr>
          <w:u w:val="single"/>
          <w:rtl/>
        </w:rPr>
        <w:t>תוכנית - רח/ 750/ א/ 92/ 1 : מוסקוביץ 6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:רחובות</w:t>
      </w:r>
      <w:r>
        <w:rPr>
          <w:rtl/>
        </w:rPr>
        <w:tab/>
        <w:t xml:space="preserve">שעת דיון : </w:t>
      </w:r>
      <w:r>
        <w:rPr>
          <w:rtl/>
        </w:rPr>
        <w:tab/>
        <w:t>13:40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אהובה</w:t>
      </w:r>
      <w:r>
        <w:rPr>
          <w:rtl/>
        </w:rPr>
        <w:t xml:space="preserve"> שוורצברג ,בעל קרקע ,מעורב, ויצמן 7, רחובות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חן</w:t>
      </w:r>
      <w:r>
        <w:rPr>
          <w:rtl/>
        </w:rPr>
        <w:t xml:space="preserve"> שנהב ,יזם ,פרטי ,שנהב חן ..בע"מ, סמילנסקי 12, רחובות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דוד אשכנזי ,עורך התכנית ,מ.ד. אשכנזי אדריכלים, בנימין 35, 76241, רחובות, טלפון:054-4764421, פקס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דלית</w:t>
      </w:r>
      <w:r>
        <w:rPr>
          <w:rtl/>
        </w:rPr>
        <w:t xml:space="preserve"> הראל ,מהנדסת ו.מקומית רחובות, ביל"ו 2, 76442, רחובות, טלפון:052-4840367, פקס:08-9392310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הקמת</w:t>
      </w:r>
      <w:r>
        <w:rPr>
          <w:rtl/>
        </w:rPr>
        <w:t xml:space="preserve"> בית משותף המכיל 13 יח"ד .קומות מעל קומת עמודים.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:רחובות, תחום שיפוט :רחובות, ישוב :רחובות, רחוב :מוסקוביץ בית: 6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3703 חלקות במלואן: 837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אהובה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שוורצברג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שנהב</w:t>
            </w:r>
            <w:r>
              <w:rPr>
                <w:rtl/>
              </w:rPr>
              <w:t xml:space="preserve"> חן ..בע"מ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חן</w:t>
            </w:r>
            <w:r>
              <w:rPr>
                <w:rtl/>
              </w:rPr>
              <w:t xml:space="preserve"> שנהב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שנהב</w:t>
            </w:r>
            <w:r>
              <w:rPr>
                <w:rtl/>
              </w:rPr>
              <w:t xml:space="preserve"> חן ..בע"מ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חן</w:t>
            </w:r>
            <w:r>
              <w:rPr>
                <w:rtl/>
              </w:rPr>
              <w:t xml:space="preserve"> שנהב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</w:t>
            </w:r>
            <w:r>
              <w:rPr>
                <w:rtl/>
              </w:rPr>
              <w:t>.ד. אשכנזי אדריכלים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</w:t>
            </w:r>
            <w:r>
              <w:rPr>
                <w:rtl/>
              </w:rPr>
              <w:t>' דוד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אשכנזי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16.</w:t>
      </w:r>
      <w:r>
        <w:rPr>
          <w:rtl/>
        </w:rPr>
        <w:tab/>
      </w:r>
      <w:r>
        <w:rPr>
          <w:u w:val="single"/>
          <w:rtl/>
        </w:rPr>
        <w:t>תוכנית - הצ/ 4/ 1/ 397 : קדימה - חלקה 122 בגוש 8036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:צורן קדימה</w:t>
      </w:r>
      <w:r>
        <w:rPr>
          <w:rtl/>
        </w:rPr>
        <w:tab/>
        <w:t xml:space="preserve">שעת דיון : </w:t>
      </w:r>
      <w:r>
        <w:rPr>
          <w:rtl/>
        </w:rPr>
        <w:tab/>
        <w:t>14:00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דוד</w:t>
      </w:r>
      <w:r>
        <w:rPr>
          <w:rtl/>
        </w:rPr>
        <w:t xml:space="preserve"> שור ,יזם ,פרטי, ביאליק 29, צורן קדימה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אבי חינקיס ,עורך התכנית ,משרד אדריכלים, ההגנה 6, רעננה, טלפון:0505-300602, פקס:09-7421440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אלנה</w:t>
      </w:r>
      <w:r>
        <w:rPr>
          <w:rtl/>
        </w:rPr>
        <w:t xml:space="preserve"> קובטון ,מהנדסת ו.מקומית שרונים, הצורן 4, 42504, נתניה, פקס:09-8636029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יצחק</w:t>
      </w:r>
      <w:r>
        <w:rPr>
          <w:rtl/>
        </w:rPr>
        <w:t xml:space="preserve"> גולברי ,ראש מועצת קדימה-צורן, הרצל 1, 60920, צורן קדימה, פקס:09-8902929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2.1.1 . שינוי ייעוד קרקע מאזור מגורים חקלאי למגורים א'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2.1.2. קביעת זכויות והוראות בניה למגורים .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2.1.3. חלוקה בהסכמת הבעלים .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:שרונים, תחום שיפוט :צורן קדימה, ישוב :צורן קדימה, רחוב :ביאליק בית: 29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8036 חלקי חלקות: 122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דוד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שור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דוד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שור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דוד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שור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משרד</w:t>
            </w:r>
            <w:r>
              <w:rPr>
                <w:rtl/>
              </w:rPr>
              <w:t xml:space="preserve"> אדריכלים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</w:t>
            </w:r>
            <w:r>
              <w:rPr>
                <w:rtl/>
              </w:rPr>
              <w:t>' אבי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חינקיס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253E59" w:rsidRDefault="00253E59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17.</w:t>
      </w:r>
      <w:r>
        <w:rPr>
          <w:rtl/>
        </w:rPr>
        <w:tab/>
      </w:r>
      <w:r>
        <w:rPr>
          <w:u w:val="single"/>
          <w:rtl/>
        </w:rPr>
        <w:t>תוכנית - הצ/ 4/ 1/ 19/ ד : קדימה - שינוי ייעוד ממבני ציבור למגורים א'.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:צורן קדימה</w:t>
      </w:r>
      <w:r>
        <w:rPr>
          <w:rtl/>
        </w:rPr>
        <w:tab/>
        <w:t xml:space="preserve">שעת דיון : </w:t>
      </w:r>
      <w:r>
        <w:rPr>
          <w:rtl/>
        </w:rPr>
        <w:tab/>
        <w:t>14:25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מים</w:t>
      </w:r>
      <w:r>
        <w:rPr>
          <w:rtl/>
        </w:rPr>
        <w:t xml:space="preserve"> בע"מ קדימה אגודה להספקת ,יזם ,פרטי, שד בן צבי 12, צורן קדימה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אדר</w:t>
      </w:r>
      <w:r>
        <w:rPr>
          <w:rtl/>
        </w:rPr>
        <w:t>' אבי חינקיס ,עורך התכנית ,משרד אדריכלים, ההגנה 6, רעננה, טלפון:0505-300602, פקס:09-7421440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אלנה</w:t>
      </w:r>
      <w:r>
        <w:rPr>
          <w:rtl/>
        </w:rPr>
        <w:t xml:space="preserve"> קובטון ,מהנדסת ו.מקומית שרונים, הצורן 4, 42504, נתניה, פקס:09-8636029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יצחק</w:t>
      </w:r>
      <w:r>
        <w:rPr>
          <w:rtl/>
        </w:rPr>
        <w:t xml:space="preserve"> גולברי ,ראש מועצת קדימה-צורן, הרצל 1, 60920, צורן קדימה, פקס:09-8902929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>2.1.שינוי מייעוד קרקע למבני ציבור למגורים א וקביעת הוראות וזכויות בניה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:שרונים, תחום שיפוט :צורן קדימה, ישוב :צורן קדימה, רחוב :שד בן צבי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8037 חלקי חלקות: 129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משרד</w:t>
            </w:r>
            <w:r>
              <w:rPr>
                <w:rtl/>
              </w:rPr>
              <w:t xml:space="preserve"> אדריכלים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</w:t>
            </w:r>
            <w:r>
              <w:rPr>
                <w:rtl/>
              </w:rPr>
              <w:t>' אבי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חינקיס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מים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קדימה</w:t>
            </w:r>
            <w:r>
              <w:rPr>
                <w:rtl/>
              </w:rPr>
              <w:t xml:space="preserve"> אגודה להספקת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מים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קדימה</w:t>
            </w:r>
            <w:r>
              <w:rPr>
                <w:rtl/>
              </w:rPr>
              <w:t xml:space="preserve"> אגודה להספקת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מים</w:t>
            </w:r>
            <w:r>
              <w:rPr>
                <w:rtl/>
              </w:rPr>
              <w:t xml:space="preserve"> בע"מ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קדימה</w:t>
            </w:r>
            <w:r>
              <w:rPr>
                <w:rtl/>
              </w:rPr>
              <w:t xml:space="preserve"> אגודה להספקת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</w:tbl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AD4AB2" w:rsidRDefault="00AD4AB2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18.</w:t>
      </w:r>
      <w:r>
        <w:rPr>
          <w:rtl/>
        </w:rPr>
        <w:tab/>
      </w:r>
      <w:r>
        <w:rPr>
          <w:u w:val="single"/>
          <w:rtl/>
        </w:rPr>
        <w:t>בקשה ועדה מקומית - הר/ ש/ 510 : נחל הדר זורם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:הוד השרון</w:t>
      </w:r>
      <w:r>
        <w:rPr>
          <w:rtl/>
        </w:rPr>
        <w:tab/>
        <w:t xml:space="preserve">שעת דיון : </w:t>
      </w:r>
      <w:r>
        <w:rPr>
          <w:rtl/>
        </w:rPr>
        <w:tab/>
        <w:t>14:45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ארז</w:t>
      </w:r>
      <w:r>
        <w:rPr>
          <w:rtl/>
        </w:rPr>
        <w:t xml:space="preserve"> לוטן ,עורך הבקשה, הגפן 19, בני עטרות, פקס:03-5423733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עליזה</w:t>
      </w:r>
      <w:r>
        <w:rPr>
          <w:rtl/>
        </w:rPr>
        <w:t xml:space="preserve"> זיידל גרנות ,מהנדסת ו.מקומית הוד השרון, בני ברית 0, 45105, הוד השרון, טלפון:050-4554122, פקס:0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:הוד השרון, תחום שיפוט :הוד השרון, ישוב :הוד השרון, רחוב :דרך הים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6573 חלקות במלואן: 5 - 6 , 9 , 13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מחוז</w:t>
            </w:r>
            <w:r>
              <w:rPr>
                <w:rtl/>
              </w:rPr>
              <w:t xml:space="preserve"> מרכז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מינהל</w:t>
            </w:r>
            <w:r>
              <w:rPr>
                <w:rtl/>
              </w:rPr>
              <w:t xml:space="preserve"> מקרקעי ישראל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מדינה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עיריית</w:t>
            </w:r>
            <w:r>
              <w:rPr>
                <w:rtl/>
              </w:rPr>
              <w:t xml:space="preserve"> הוד השרון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  <w:r>
              <w:rPr>
                <w:rtl/>
              </w:rPr>
              <w:t xml:space="preserve"> בפועל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עיריית</w:t>
            </w:r>
            <w:r>
              <w:rPr>
                <w:rtl/>
              </w:rPr>
              <w:t xml:space="preserve"> הוד השרון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רשות</w:t>
            </w:r>
            <w:r>
              <w:rPr>
                <w:rtl/>
              </w:rPr>
              <w:t xml:space="preserve"> מקומית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הבקשה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ארז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לוטן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709"/>
                <w:tab w:val="left" w:pos="7655"/>
                <w:tab w:val="left" w:pos="8789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הבקשה</w:t>
            </w:r>
          </w:p>
        </w:tc>
      </w:tr>
    </w:tbl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בבקשה</w:t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AD4AB2" w:rsidRDefault="00AD4AB2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</w:tabs>
        <w:rPr>
          <w:rtl/>
        </w:rPr>
      </w:pPr>
      <w:r>
        <w:rPr>
          <w:rtl/>
        </w:rPr>
        <w:t>19.</w:t>
      </w:r>
      <w:r>
        <w:rPr>
          <w:rtl/>
        </w:rPr>
        <w:tab/>
      </w:r>
      <w:r>
        <w:rPr>
          <w:u w:val="single"/>
          <w:rtl/>
        </w:rPr>
        <w:t>תוכנית - נת/ 547/ 18/ א : מגורים ברחוב האר"'י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:נתניה</w:t>
      </w:r>
      <w:r>
        <w:rPr>
          <w:rtl/>
        </w:rPr>
        <w:tab/>
        <w:t xml:space="preserve">שעת דיון : </w:t>
      </w:r>
      <w:r>
        <w:rPr>
          <w:rtl/>
        </w:rPr>
        <w:tab/>
        <w:t>15:05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גיל</w:t>
      </w:r>
      <w:r>
        <w:rPr>
          <w:rtl/>
        </w:rPr>
        <w:t xml:space="preserve"> תלמה ,בעל קרקע, תובל 5, תל אביב-יפו, פקס:036235170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יורם</w:t>
      </w:r>
      <w:r>
        <w:rPr>
          <w:rtl/>
        </w:rPr>
        <w:t xml:space="preserve"> דנקנר ,בעל קרקע, תובל 5, תל אביב-יפו, פקס:036235160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עירית</w:t>
      </w:r>
      <w:r>
        <w:rPr>
          <w:rtl/>
        </w:rPr>
        <w:t xml:space="preserve"> קאופמן ,בעל קרקע, תובל 5, תל אביב-יפו, פקס:036235170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רוחמה</w:t>
      </w:r>
      <w:r>
        <w:rPr>
          <w:rtl/>
        </w:rPr>
        <w:t xml:space="preserve"> גולדמן ,בעל קרקע, תובל 5, תל אביב-יפו, פקס:036235170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נורית</w:t>
      </w:r>
      <w:r>
        <w:rPr>
          <w:rtl/>
        </w:rPr>
        <w:t xml:space="preserve"> גולדמן ,בעל קרקע, תובל 5, תל אביב-יפו, פקס:036235170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ירון</w:t>
      </w:r>
      <w:r>
        <w:rPr>
          <w:rtl/>
        </w:rPr>
        <w:t xml:space="preserve"> גולדמן ,בעל קרקע, תובל 5, תל אביב-יפו, פקס:036235170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ליאורה</w:t>
      </w:r>
      <w:r>
        <w:rPr>
          <w:rtl/>
        </w:rPr>
        <w:t xml:space="preserve"> דנקנר ,בעל קרקע, תובל 5, תל אביב-יפו, פקס:036235170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סלבה</w:t>
      </w:r>
      <w:r>
        <w:rPr>
          <w:rtl/>
        </w:rPr>
        <w:t xml:space="preserve"> שטוקמן ,יזם ,פרטי, ד"ר פרח יהודה 4,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אלן</w:t>
      </w:r>
      <w:r>
        <w:rPr>
          <w:rtl/>
        </w:rPr>
        <w:t xml:space="preserve"> חנון בן-עזרא ,יזם ,פרטי, סנה משה 27,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דגן</w:t>
      </w:r>
      <w:r>
        <w:rPr>
          <w:rtl/>
        </w:rPr>
        <w:t xml:space="preserve"> גואטה ,יזם ,פרטי, יהודה הלוי 7,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אלי</w:t>
      </w:r>
      <w:r>
        <w:rPr>
          <w:rtl/>
        </w:rPr>
        <w:t xml:space="preserve"> גביזון פסקל ,יזם ,פרטי, הדליות 56,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יצחק</w:t>
      </w:r>
      <w:r>
        <w:rPr>
          <w:rtl/>
        </w:rPr>
        <w:t xml:space="preserve"> דואני ,יזם ,פרטי, יהודה הלוי 42,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יוסף</w:t>
      </w:r>
      <w:r>
        <w:rPr>
          <w:rtl/>
        </w:rPr>
        <w:t xml:space="preserve"> אסף לוי בנשטון ,יזם ,פרטי, נורוק 3,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טטרו</w:t>
      </w:r>
      <w:r>
        <w:rPr>
          <w:rtl/>
        </w:rPr>
        <w:t xml:space="preserve"> גבי ,עורך התכנית ,עורך ראשי, אוסישקין 40, נתניה, פקס:098871126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וינטראוב</w:t>
      </w:r>
      <w:r>
        <w:rPr>
          <w:rtl/>
        </w:rPr>
        <w:t xml:space="preserve"> דן ,עורך התכנית ,עורך ראשי, אז תעשייה ע"ש ספיר 0, נתניה, פקס:098855059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פול</w:t>
      </w:r>
      <w:r>
        <w:rPr>
          <w:rtl/>
        </w:rPr>
        <w:t xml:space="preserve"> ויטל ,מהנדס ו.מקומית נתניה, הצורן 8, נתניה, טלפון:03-6495407, פקס:09-8659192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שינוי</w:t>
      </w:r>
      <w:r>
        <w:rPr>
          <w:rtl/>
        </w:rPr>
        <w:t xml:space="preserve"> יעודים, שינוי קווי בניין ותוספת קומה.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AD4AB2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  <w:r>
        <w:rPr>
          <w:rFonts w:hint="cs"/>
          <w:rtl/>
        </w:rPr>
        <w:t>נתניה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8242 חלקות במלואן: 235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גיל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תלמה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יורם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דנקנר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עירית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קאופמן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רוחמה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גולדמן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נורית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גולדמן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ירון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גולדמן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ליאורה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דנקנר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סלבה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שטוקמן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סלבה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שטוקמן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אלן</w:t>
            </w:r>
            <w:r>
              <w:rPr>
                <w:rtl/>
              </w:rPr>
              <w:t xml:space="preserve"> חנון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בן</w:t>
            </w:r>
            <w:r>
              <w:rPr>
                <w:rtl/>
              </w:rPr>
              <w:t>-עזרא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אלן</w:t>
            </w:r>
            <w:r>
              <w:rPr>
                <w:rtl/>
              </w:rPr>
              <w:t xml:space="preserve"> חנון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בן</w:t>
            </w:r>
            <w:r>
              <w:rPr>
                <w:rtl/>
              </w:rPr>
              <w:t>-עזרא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דגן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גואטה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דגן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גואטה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גביזון</w:t>
            </w:r>
            <w:r>
              <w:rPr>
                <w:rtl/>
              </w:rPr>
              <w:t xml:space="preserve"> פסקל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אלי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גביזון</w:t>
            </w:r>
            <w:r>
              <w:rPr>
                <w:rtl/>
              </w:rPr>
              <w:t xml:space="preserve"> פסקל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יצחק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דואני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יצחק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דואני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יוסף</w:t>
            </w:r>
            <w:r>
              <w:rPr>
                <w:rtl/>
              </w:rPr>
              <w:t xml:space="preserve"> אסף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לוי</w:t>
            </w:r>
            <w:r>
              <w:rPr>
                <w:rtl/>
              </w:rPr>
              <w:t xml:space="preserve"> בנשטון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יוסף</w:t>
            </w:r>
            <w:r>
              <w:rPr>
                <w:rtl/>
              </w:rPr>
              <w:t xml:space="preserve"> אסף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לוי</w:t>
            </w:r>
            <w:r>
              <w:rPr>
                <w:rtl/>
              </w:rPr>
              <w:t xml:space="preserve"> בנשטון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tl/>
              </w:rPr>
              <w:t>1723748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טטרו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גבי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ראשי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tl/>
              </w:rPr>
            </w:pPr>
            <w:r>
              <w:rPr>
                <w:rtl/>
              </w:rPr>
              <w:t>54522909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וינטראוב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דן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ראשי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בתכנית</w:t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  <w:rtl/>
        </w:rPr>
      </w:pPr>
      <w:r>
        <w:rPr>
          <w:rtl/>
        </w:rPr>
        <w:t>דיון באימוץ הליכי הפקדה.</w:t>
      </w:r>
    </w:p>
    <w:p w:rsidR="00AD4AB2" w:rsidRDefault="00AD4AB2" w:rsidP="007D125A">
      <w:pPr>
        <w:pStyle w:val="magicstile"/>
        <w:tabs>
          <w:tab w:val="left" w:pos="1701"/>
        </w:tabs>
        <w:rPr>
          <w:rFonts w:hint="cs"/>
          <w:rtl/>
        </w:rPr>
      </w:pPr>
    </w:p>
    <w:p w:rsidR="00AD4AB2" w:rsidRDefault="00AD4AB2">
      <w:pPr>
        <w:bidi w:val="0"/>
        <w:rPr>
          <w:rFonts w:cs="David"/>
          <w:rtl/>
        </w:rPr>
      </w:pPr>
      <w:r>
        <w:rPr>
          <w:rtl/>
        </w:rPr>
        <w:br w:type="page"/>
      </w:r>
    </w:p>
    <w:p w:rsidR="00AD4AB2" w:rsidRDefault="00AD4AB2" w:rsidP="007D125A">
      <w:pPr>
        <w:pStyle w:val="magicstile"/>
        <w:tabs>
          <w:tab w:val="left" w:pos="1701"/>
        </w:tabs>
        <w:rPr>
          <w:rtl/>
        </w:rPr>
      </w:pPr>
    </w:p>
    <w:p w:rsidR="007D125A" w:rsidRDefault="007D125A" w:rsidP="007D125A">
      <w:pPr>
        <w:pStyle w:val="magicstile"/>
        <w:tabs>
          <w:tab w:val="left" w:pos="709"/>
        </w:tabs>
        <w:rPr>
          <w:rtl/>
        </w:rPr>
      </w:pPr>
      <w:r>
        <w:rPr>
          <w:rtl/>
        </w:rPr>
        <w:t>20.</w:t>
      </w:r>
      <w:r>
        <w:rPr>
          <w:rtl/>
        </w:rPr>
        <w:tab/>
      </w:r>
      <w:r>
        <w:rPr>
          <w:u w:val="single"/>
          <w:rtl/>
        </w:rPr>
        <w:t>תוכנית - נת/ 307/ 28/ 7 : ביב סרוסי - רחוב הולנד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tl/>
        </w:rPr>
        <w:tab/>
      </w:r>
      <w:r>
        <w:rPr>
          <w:u w:val="single"/>
          <w:rtl/>
        </w:rPr>
        <w:t>ישוב :נתניה</w:t>
      </w:r>
      <w:r>
        <w:rPr>
          <w:rtl/>
        </w:rPr>
        <w:tab/>
        <w:t xml:space="preserve">שעת דיון : </w:t>
      </w:r>
      <w:r>
        <w:rPr>
          <w:rtl/>
        </w:rPr>
        <w:tab/>
        <w:t>15:30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Fonts w:hint="eastAsia"/>
          <w:rtl/>
        </w:rPr>
      </w:pPr>
      <w:r>
        <w:rPr>
          <w:rFonts w:hint="eastAsia"/>
          <w:rtl/>
        </w:rPr>
        <w:t>מוזמנים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מרים</w:t>
      </w:r>
      <w:r>
        <w:rPr>
          <w:rtl/>
        </w:rPr>
        <w:t xml:space="preserve"> סרוסי ,בעל קרקע ,מעורב, הולנד 13,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ברוך</w:t>
      </w:r>
      <w:r>
        <w:rPr>
          <w:rtl/>
        </w:rPr>
        <w:t xml:space="preserve"> סרוסי ,יזם ,פרטי, הולנד 13, נתניה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אריאל</w:t>
      </w:r>
      <w:r>
        <w:rPr>
          <w:rtl/>
        </w:rPr>
        <w:t xml:space="preserve"> טויטו ,עורך התכנית ,אדריכל, ליבר זאב 10, נתניה, פקס:09-8841274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פול</w:t>
      </w:r>
      <w:r>
        <w:rPr>
          <w:rtl/>
        </w:rPr>
        <w:t xml:space="preserve"> ויטל ,מהנדס ו.מקומית נתניה, הצורן 8, נתניה, טלפון:03-6495407, פקס:09-8659192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u w:val="single"/>
          <w:rtl/>
        </w:rPr>
        <w:t>מטרות</w:t>
      </w:r>
      <w:r>
        <w:rPr>
          <w:u w:val="single"/>
          <w:rtl/>
        </w:rPr>
        <w:t xml:space="preserve"> התכנית :</w:t>
      </w:r>
    </w:p>
    <w:p w:rsidR="007D125A" w:rsidRDefault="007D125A" w:rsidP="007D125A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eastAsia"/>
          <w:rtl/>
        </w:rPr>
        <w:t>תוספת</w:t>
      </w:r>
      <w:r>
        <w:rPr>
          <w:rtl/>
        </w:rPr>
        <w:t xml:space="preserve"> שטחים עיקריים ושינוי קווי בנין להכשרת מצב קיים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  <w:bookmarkStart w:id="0" w:name="_GoBack"/>
      <w:bookmarkEnd w:id="0"/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מקום</w:t>
      </w:r>
      <w:r>
        <w:rPr>
          <w:u w:val="single"/>
          <w:rtl/>
        </w:rPr>
        <w:t xml:space="preserve"> התוכנית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מחוז</w:t>
      </w:r>
      <w:r>
        <w:rPr>
          <w:rtl/>
        </w:rPr>
        <w:t xml:space="preserve"> : מרכז, מרחב תכנון :נתניה, תחום שיפוט :נתניה, ישוב :נתניה, רחוב :הולנד בית: 13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גושים</w:t>
      </w:r>
      <w:r>
        <w:rPr>
          <w:u w:val="single"/>
          <w:rtl/>
        </w:rPr>
        <w:t xml:space="preserve"> / חלקות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rtl/>
        </w:rPr>
        <w:t>גוש</w:t>
      </w:r>
      <w:r>
        <w:rPr>
          <w:rtl/>
        </w:rPr>
        <w:t xml:space="preserve"> 8274 חלקי חלקות: 343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eastAsia"/>
          <w:u w:val="single"/>
          <w:rtl/>
        </w:rPr>
        <w:t>בעלי</w:t>
      </w:r>
      <w:r>
        <w:rPr>
          <w:u w:val="single"/>
          <w:rtl/>
        </w:rPr>
        <w:t xml:space="preserve"> עניין :</w:t>
      </w: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tbl>
      <w:tblPr>
        <w:tblW w:w="1105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418"/>
        <w:gridCol w:w="1418"/>
        <w:gridCol w:w="1985"/>
        <w:gridCol w:w="1985"/>
        <w:gridCol w:w="2268"/>
      </w:tblGrid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חברה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תעודת</w:t>
            </w:r>
            <w:r>
              <w:rPr>
                <w:rtl/>
              </w:rPr>
              <w:t xml:space="preserve"> זהות</w:t>
            </w: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פרטי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שם</w:t>
            </w:r>
            <w:r>
              <w:rPr>
                <w:rtl/>
              </w:rPr>
              <w:t xml:space="preserve"> משפחה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תת</w:t>
            </w:r>
            <w:r>
              <w:rPr>
                <w:rtl/>
              </w:rPr>
              <w:t xml:space="preserve"> סוג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cs"/>
                <w:rtl/>
              </w:rPr>
            </w:pPr>
            <w:r>
              <w:rPr>
                <w:rFonts w:hint="eastAsia"/>
                <w:rtl/>
              </w:rPr>
              <w:t>סוג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ברוך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סרוסי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מגיש</w:t>
            </w:r>
            <w:r>
              <w:rPr>
                <w:rtl/>
              </w:rPr>
              <w:t xml:space="preserve"> התכנית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ברוך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סרוסי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יזם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ברוך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סרוסי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פרטי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מרים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סרוסי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מעורב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בעל</w:t>
            </w:r>
            <w:r>
              <w:rPr>
                <w:rtl/>
              </w:rPr>
              <w:t xml:space="preserve"> קרקע</w:t>
            </w:r>
          </w:p>
        </w:tc>
      </w:tr>
      <w:tr w:rsidR="007D125A" w:rsidTr="007D125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</w:p>
        </w:tc>
        <w:tc>
          <w:tcPr>
            <w:tcW w:w="141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אריאל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טויטו</w:t>
            </w:r>
          </w:p>
        </w:tc>
        <w:tc>
          <w:tcPr>
            <w:tcW w:w="1985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אדריכל</w:t>
            </w:r>
          </w:p>
        </w:tc>
        <w:tc>
          <w:tcPr>
            <w:tcW w:w="2268" w:type="dxa"/>
            <w:shd w:val="clear" w:color="auto" w:fill="auto"/>
          </w:tcPr>
          <w:p w:rsidR="007D125A" w:rsidRDefault="007D125A" w:rsidP="007D125A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  <w:rPr>
                <w:rFonts w:hint="eastAsia"/>
                <w:rtl/>
              </w:rPr>
            </w:pPr>
            <w:r>
              <w:rPr>
                <w:rFonts w:hint="eastAsia"/>
                <w:rtl/>
              </w:rPr>
              <w:t>עורך</w:t>
            </w:r>
            <w:r>
              <w:rPr>
                <w:rtl/>
              </w:rPr>
              <w:t xml:space="preserve"> התכנית</w:t>
            </w:r>
          </w:p>
        </w:tc>
      </w:tr>
    </w:tbl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3260"/>
          <w:tab w:val="left" w:pos="5670"/>
          <w:tab w:val="left" w:pos="8505"/>
        </w:tabs>
        <w:rPr>
          <w:rFonts w:hint="cs"/>
          <w:rtl/>
        </w:rPr>
      </w:pPr>
    </w:p>
    <w:p w:rsidR="007D125A" w:rsidRDefault="007D125A" w:rsidP="007D125A">
      <w:pPr>
        <w:pStyle w:val="magicstile"/>
        <w:tabs>
          <w:tab w:val="left" w:pos="1701"/>
        </w:tabs>
        <w:rPr>
          <w:rtl/>
        </w:rPr>
      </w:pPr>
      <w:r>
        <w:rPr>
          <w:rFonts w:hint="eastAsia"/>
          <w:rtl/>
        </w:rPr>
        <w:t>מטרת</w:t>
      </w:r>
      <w:r>
        <w:rPr>
          <w:rtl/>
        </w:rPr>
        <w:t xml:space="preserve"> הדיון :</w:t>
      </w:r>
      <w:r>
        <w:rPr>
          <w:rtl/>
        </w:rPr>
        <w:tab/>
        <w:t>דיון בהפקדת תכנית</w:t>
      </w:r>
    </w:p>
    <w:p w:rsidR="007D125A" w:rsidRDefault="007D125A" w:rsidP="007D125A">
      <w:pPr>
        <w:pStyle w:val="magicstile"/>
        <w:tabs>
          <w:tab w:val="left" w:pos="1701"/>
        </w:tabs>
        <w:rPr>
          <w:rFonts w:hint="cs"/>
        </w:rPr>
      </w:pPr>
    </w:p>
    <w:sectPr w:rsidR="007D125A">
      <w:headerReference w:type="default" r:id="rId8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3E59" w:rsidRDefault="00253E59">
      <w:r>
        <w:separator/>
      </w:r>
    </w:p>
  </w:endnote>
  <w:endnote w:type="continuationSeparator" w:id="0">
    <w:p w:rsidR="00253E59" w:rsidRDefault="00253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3E59" w:rsidRDefault="00253E59">
      <w:r>
        <w:separator/>
      </w:r>
    </w:p>
  </w:footnote>
  <w:footnote w:type="continuationSeparator" w:id="0">
    <w:p w:rsidR="00253E59" w:rsidRDefault="00253E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3E59" w:rsidRDefault="00253E59">
    <w:pPr>
      <w:pStyle w:val="a3"/>
      <w:tabs>
        <w:tab w:val="left" w:pos="8612"/>
        <w:tab w:val="left" w:pos="9512"/>
      </w:tabs>
      <w:rPr>
        <w:rStyle w:val="a5"/>
        <w:rFonts w:hint="cs"/>
        <w:rtl/>
      </w:rPr>
    </w:pPr>
    <w:r>
      <w:rPr>
        <w:rtl/>
      </w:rPr>
      <w:tab/>
      <w:t>הועדה המחוזית לתכנון ולבניה מחוז המרכז, ועדת המשנה הנקודתית</w:t>
    </w:r>
    <w:r>
      <w:rPr>
        <w:rFonts w:hint="cs"/>
        <w:rtl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D4AB2">
      <w:rPr>
        <w:rStyle w:val="a5"/>
        <w:noProof/>
        <w:rtl/>
      </w:rPr>
      <w:t>25</w:t>
    </w:r>
    <w:r>
      <w:rPr>
        <w:rStyle w:val="a5"/>
      </w:rPr>
      <w:fldChar w:fldCharType="end"/>
    </w:r>
  </w:p>
  <w:p w:rsidR="00253E59" w:rsidRDefault="00253E59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Style w:val="a5"/>
        <w:rtl/>
      </w:rPr>
      <w:tab/>
      <w:t>סדר יום ישיבה מספר : 2012012 תאריך הישיבה : 16/07/2012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r>
      <w:rPr>
        <w:rStyle w:val="a5"/>
        <w:rtl/>
      </w:rPr>
      <w:fldChar w:fldCharType="begin"/>
    </w:r>
    <w:r>
      <w:rPr>
        <w:rStyle w:val="a5"/>
        <w:rtl/>
      </w:rPr>
      <w:instrText xml:space="preserve"> </w:instrText>
    </w:r>
    <w:r>
      <w:rPr>
        <w:rStyle w:val="a5"/>
      </w:rPr>
      <w:instrText>DATE</w:instrText>
    </w:r>
    <w:r>
      <w:rPr>
        <w:rStyle w:val="a5"/>
        <w:rtl/>
      </w:rPr>
      <w:instrText xml:space="preserve"> \@ "</w:instrText>
    </w:r>
    <w:r>
      <w:rPr>
        <w:rStyle w:val="a5"/>
      </w:rPr>
      <w:instrText>dd/MM/yyyy</w:instrText>
    </w:r>
    <w:r>
      <w:rPr>
        <w:rStyle w:val="a5"/>
        <w:rtl/>
      </w:rPr>
      <w:instrText xml:space="preserve">" </w:instrText>
    </w:r>
    <w:r>
      <w:rPr>
        <w:rStyle w:val="a5"/>
        <w:rtl/>
      </w:rPr>
      <w:fldChar w:fldCharType="separate"/>
    </w:r>
    <w:r>
      <w:rPr>
        <w:rStyle w:val="a5"/>
        <w:noProof/>
        <w:rtl/>
      </w:rPr>
      <w:t>‏17/06/2012</w:t>
    </w:r>
    <w:r>
      <w:rPr>
        <w:rStyle w:val="a5"/>
        <w:rtl/>
      </w:rPr>
      <w:fldChar w:fldCharType="end"/>
    </w:r>
  </w:p>
  <w:p w:rsidR="00253E59" w:rsidRDefault="00253E59">
    <w:pPr>
      <w:pStyle w:val="a3"/>
      <w:tabs>
        <w:tab w:val="left" w:pos="8612"/>
        <w:tab w:val="left" w:pos="9512"/>
      </w:tabs>
      <w:rPr>
        <w:rFonts w:hint="cs"/>
      </w:rPr>
    </w:pPr>
    <w:r>
      <w:rPr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E14"/>
    <w:rsid w:val="00064766"/>
    <w:rsid w:val="00163E14"/>
    <w:rsid w:val="00253E59"/>
    <w:rsid w:val="007D125A"/>
    <w:rsid w:val="00830B16"/>
    <w:rsid w:val="00A62C61"/>
    <w:rsid w:val="00AD4AB2"/>
    <w:rsid w:val="00C1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Pr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163E14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163E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Pr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163E14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163E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seder_yom_meforat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319CCD-C8F4-49AD-90C2-AA3C4EA42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seder_yom_meforat</Template>
  <TotalTime>45</TotalTime>
  <Pages>25</Pages>
  <Words>4023</Words>
  <Characters>19756</Characters>
  <Application>Microsoft Office Word</Application>
  <DocSecurity>0</DocSecurity>
  <Lines>164</Lines>
  <Paragraphs>47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23732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תלמיד 3</dc:creator>
  <cp:lastModifiedBy>תלמיד 3</cp:lastModifiedBy>
  <cp:revision>3</cp:revision>
  <cp:lastPrinted>1601-01-01T00:00:00Z</cp:lastPrinted>
  <dcterms:created xsi:type="dcterms:W3CDTF">2012-06-17T08:44:00Z</dcterms:created>
  <dcterms:modified xsi:type="dcterms:W3CDTF">2012-06-17T09:28:00Z</dcterms:modified>
</cp:coreProperties>
</file>